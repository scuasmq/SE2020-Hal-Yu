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85FD0" w14:textId="77777777" w:rsidR="00BB61CD" w:rsidRDefault="00BB61CD" w:rsidP="00BB61CD">
      <w:pPr>
        <w:jc w:val="center"/>
        <w:rPr>
          <w:rFonts w:ascii="SimSun" w:hAnsi="SimSun"/>
          <w:sz w:val="30"/>
          <w:szCs w:val="30"/>
        </w:rPr>
      </w:pPr>
    </w:p>
    <w:p w14:paraId="41E04D95" w14:textId="77777777" w:rsidR="00BB61CD" w:rsidRPr="00AB6EC3" w:rsidRDefault="00BB61CD" w:rsidP="00E11A14">
      <w:pPr>
        <w:pStyle w:val="Heading1"/>
        <w:spacing w:before="290"/>
        <w:jc w:val="center"/>
        <w:rPr>
          <w:b w:val="0"/>
          <w:i/>
          <w:sz w:val="48"/>
          <w:szCs w:val="48"/>
        </w:rPr>
      </w:pPr>
      <w:r w:rsidRPr="00AB6EC3">
        <w:rPr>
          <w:rFonts w:hint="eastAsia"/>
          <w:sz w:val="48"/>
          <w:szCs w:val="48"/>
        </w:rPr>
        <w:t>《</w:t>
      </w:r>
      <w:r w:rsidR="00FE6B3B">
        <w:rPr>
          <w:rFonts w:hint="eastAsia"/>
          <w:sz w:val="48"/>
          <w:szCs w:val="48"/>
        </w:rPr>
        <w:t>现代</w:t>
      </w:r>
      <w:r w:rsidR="003B209F">
        <w:rPr>
          <w:rFonts w:hint="eastAsia"/>
          <w:sz w:val="48"/>
          <w:szCs w:val="48"/>
        </w:rPr>
        <w:t>软件工程课程设计</w:t>
      </w:r>
      <w:r w:rsidRPr="00AB6EC3">
        <w:rPr>
          <w:rFonts w:hint="eastAsia"/>
          <w:sz w:val="48"/>
          <w:szCs w:val="48"/>
        </w:rPr>
        <w:t>》课程报告</w:t>
      </w:r>
    </w:p>
    <w:p w14:paraId="550D2E9D" w14:textId="77777777" w:rsidR="00BB61CD" w:rsidRPr="00BB61CD" w:rsidRDefault="00BB61CD" w:rsidP="00BB61CD">
      <w:pPr>
        <w:jc w:val="center"/>
        <w:rPr>
          <w:rFonts w:ascii="SimSun" w:hAnsi="SimSun"/>
          <w:sz w:val="28"/>
          <w:szCs w:val="28"/>
        </w:rPr>
      </w:pPr>
    </w:p>
    <w:p w14:paraId="75C21393" w14:textId="77777777" w:rsidR="006D1347" w:rsidRPr="00BB61CD" w:rsidRDefault="006D1347" w:rsidP="00BB61CD">
      <w:pPr>
        <w:jc w:val="center"/>
        <w:rPr>
          <w:rFonts w:ascii="SimSun" w:hAnsi="SimSun"/>
          <w:sz w:val="28"/>
          <w:szCs w:val="28"/>
        </w:rPr>
      </w:pPr>
    </w:p>
    <w:p w14:paraId="3175E6BD" w14:textId="5ACA7E24" w:rsidR="00BB61CD" w:rsidRPr="00BD0987" w:rsidRDefault="00CC26D2" w:rsidP="001D2637">
      <w:pPr>
        <w:ind w:rightChars="402" w:right="844" w:firstLineChars="516" w:firstLine="1554"/>
        <w:rPr>
          <w:rFonts w:ascii="SimHei" w:eastAsia="SimHei" w:hAnsi="SimSun"/>
          <w:b/>
          <w:sz w:val="24"/>
          <w:u w:val="thick"/>
        </w:rPr>
      </w:pPr>
      <w:r>
        <w:rPr>
          <w:rFonts w:ascii="SimHei" w:eastAsia="SimHei" w:hAnsi="SimSun" w:hint="eastAsia"/>
          <w:b/>
          <w:sz w:val="30"/>
          <w:szCs w:val="30"/>
        </w:rPr>
        <w:t>项目</w:t>
      </w:r>
      <w:r w:rsidR="00BB61CD" w:rsidRPr="00BB61CD">
        <w:rPr>
          <w:rFonts w:ascii="SimHei" w:eastAsia="SimHei" w:hAnsi="SimSun" w:hint="eastAsia"/>
          <w:b/>
          <w:sz w:val="30"/>
          <w:szCs w:val="30"/>
        </w:rPr>
        <w:t>名称：</w:t>
      </w:r>
      <w:r w:rsidR="005651B6" w:rsidRPr="005651B6">
        <w:rPr>
          <w:rFonts w:ascii="SimHei" w:eastAsia="SimHei" w:hAnsi="SimSun" w:hint="eastAsia"/>
          <w:b/>
          <w:sz w:val="30"/>
          <w:szCs w:val="30"/>
          <w:u w:val="single"/>
        </w:rPr>
        <w:t xml:space="preserve">          </w:t>
      </w:r>
      <w:r w:rsidR="004D091B">
        <w:rPr>
          <w:rFonts w:ascii="SimHei" w:eastAsia="SimHei" w:hAnsi="SimSun" w:hint="eastAsia"/>
          <w:b/>
          <w:sz w:val="30"/>
          <w:szCs w:val="30"/>
          <w:u w:val="single"/>
        </w:rPr>
        <w:t>黄金点数</w:t>
      </w:r>
      <w:r w:rsidR="005651B6" w:rsidRPr="005651B6">
        <w:rPr>
          <w:rFonts w:ascii="SimHei" w:eastAsia="SimHei" w:hAnsi="SimSun" w:hint="eastAsia"/>
          <w:b/>
          <w:sz w:val="30"/>
          <w:szCs w:val="30"/>
          <w:u w:val="single"/>
        </w:rPr>
        <w:t xml:space="preserve">          </w:t>
      </w:r>
      <w:r w:rsidR="00441D04">
        <w:rPr>
          <w:rFonts w:ascii="SimHei" w:eastAsia="SimHei" w:hAnsi="SimSun" w:hint="eastAsia"/>
          <w:b/>
          <w:sz w:val="30"/>
          <w:szCs w:val="30"/>
          <w:u w:val="single"/>
        </w:rPr>
        <w:t xml:space="preserve">  </w:t>
      </w:r>
      <w:r w:rsidR="005651B6" w:rsidRPr="005651B6">
        <w:rPr>
          <w:rFonts w:ascii="SimHei" w:eastAsia="SimHei" w:hAnsi="SimSun" w:hint="eastAsia"/>
          <w:b/>
          <w:sz w:val="30"/>
          <w:szCs w:val="30"/>
          <w:u w:val="single"/>
        </w:rPr>
        <w:t xml:space="preserve"> </w:t>
      </w:r>
    </w:p>
    <w:p w14:paraId="1321AFB6" w14:textId="77777777" w:rsidR="00BD0987" w:rsidRPr="00BB61CD" w:rsidRDefault="00BD0987" w:rsidP="00BD0987">
      <w:pPr>
        <w:jc w:val="center"/>
        <w:rPr>
          <w:rFonts w:ascii="SimSun" w:hAnsi="SimSun"/>
          <w:sz w:val="28"/>
          <w:szCs w:val="28"/>
        </w:rPr>
      </w:pPr>
    </w:p>
    <w:p w14:paraId="0E5EA4CC" w14:textId="77777777" w:rsidR="00BD0987" w:rsidRPr="00BB61CD" w:rsidRDefault="00BD0987" w:rsidP="00BD0987">
      <w:pPr>
        <w:jc w:val="center"/>
        <w:rPr>
          <w:rFonts w:ascii="SimSun" w:hAnsi="SimSun"/>
          <w:sz w:val="28"/>
          <w:szCs w:val="28"/>
        </w:rPr>
      </w:pPr>
    </w:p>
    <w:p w14:paraId="5FE4EB1E" w14:textId="592D2A07" w:rsidR="00BB61CD" w:rsidRDefault="00F40EAF" w:rsidP="001D2637">
      <w:pPr>
        <w:ind w:rightChars="387" w:right="813" w:firstLineChars="693" w:firstLine="1663"/>
        <w:rPr>
          <w:rFonts w:ascii="SimSun" w:hAnsi="SimSun"/>
          <w:sz w:val="24"/>
          <w:u w:val="single"/>
        </w:rPr>
      </w:pPr>
      <w:r>
        <w:rPr>
          <w:rFonts w:ascii="SimSun" w:hAnsi="SimSun" w:hint="eastAsia"/>
          <w:sz w:val="24"/>
        </w:rPr>
        <w:t xml:space="preserve">学生姓名 </w:t>
      </w:r>
      <w:r w:rsidR="00BB61CD" w:rsidRPr="00B034E0">
        <w:rPr>
          <w:rFonts w:ascii="SimSun" w:hAnsi="SimSun" w:hint="eastAsia"/>
          <w:sz w:val="24"/>
          <w:u w:val="single"/>
        </w:rPr>
        <w:t xml:space="preserve"> </w:t>
      </w:r>
      <w:r>
        <w:rPr>
          <w:rFonts w:ascii="SimSun" w:hAnsi="SimSun" w:hint="eastAsia"/>
          <w:sz w:val="24"/>
          <w:u w:val="single"/>
        </w:rPr>
        <w:t xml:space="preserve">          </w:t>
      </w:r>
      <w:r w:rsidR="004D091B">
        <w:rPr>
          <w:rFonts w:ascii="SimSun" w:hAnsi="SimSun"/>
          <w:sz w:val="24"/>
          <w:u w:val="single"/>
        </w:rPr>
        <w:t xml:space="preserve">  </w:t>
      </w:r>
      <w:r>
        <w:rPr>
          <w:rFonts w:ascii="SimSun" w:hAnsi="SimSun" w:hint="eastAsia"/>
          <w:sz w:val="24"/>
          <w:u w:val="single"/>
        </w:rPr>
        <w:t xml:space="preserve">  </w:t>
      </w:r>
      <w:r w:rsidR="004D091B">
        <w:rPr>
          <w:rFonts w:ascii="SimSun" w:hAnsi="SimSun" w:hint="eastAsia"/>
          <w:sz w:val="24"/>
          <w:u w:val="single"/>
        </w:rPr>
        <w:t>宋明清</w:t>
      </w:r>
      <w:r>
        <w:rPr>
          <w:rFonts w:ascii="SimSun" w:hAnsi="SimSun" w:hint="eastAsia"/>
          <w:sz w:val="24"/>
          <w:u w:val="single"/>
        </w:rPr>
        <w:t xml:space="preserve">   </w:t>
      </w:r>
      <w:r w:rsidR="00263BE5" w:rsidRPr="00B034E0">
        <w:rPr>
          <w:rFonts w:ascii="SimSun" w:hAnsi="SimSun" w:hint="eastAsia"/>
          <w:sz w:val="24"/>
          <w:u w:val="single"/>
        </w:rPr>
        <w:t xml:space="preserve"> </w:t>
      </w:r>
      <w:r w:rsidR="00AA2F60">
        <w:rPr>
          <w:rFonts w:ascii="SimSun" w:hAnsi="SimSun" w:hint="eastAsia"/>
          <w:sz w:val="24"/>
          <w:u w:val="single"/>
        </w:rPr>
        <w:t xml:space="preserve">  </w:t>
      </w:r>
      <w:r w:rsidR="00441D04">
        <w:rPr>
          <w:rFonts w:ascii="SimSun" w:hAnsi="SimSun" w:hint="eastAsia"/>
          <w:sz w:val="24"/>
          <w:u w:val="single"/>
        </w:rPr>
        <w:t xml:space="preserve">   </w:t>
      </w:r>
      <w:r w:rsidR="005B3E23">
        <w:rPr>
          <w:rFonts w:ascii="SimSun" w:hAnsi="SimSun" w:hint="eastAsia"/>
          <w:sz w:val="24"/>
          <w:u w:val="single"/>
        </w:rPr>
        <w:t xml:space="preserve">          </w:t>
      </w:r>
    </w:p>
    <w:p w14:paraId="6C1CC2E6" w14:textId="2DC38F7C" w:rsidR="00F40EAF" w:rsidRDefault="00F40EAF" w:rsidP="001D2637">
      <w:pPr>
        <w:ind w:rightChars="387" w:right="813" w:firstLineChars="693" w:firstLine="1663"/>
        <w:rPr>
          <w:rFonts w:ascii="SimSun" w:hAnsi="SimSun"/>
          <w:sz w:val="24"/>
          <w:u w:val="single"/>
        </w:rPr>
      </w:pPr>
      <w:r w:rsidRPr="00B034E0">
        <w:rPr>
          <w:rFonts w:ascii="SimSun" w:hAnsi="SimSun" w:hint="eastAsia"/>
          <w:sz w:val="24"/>
        </w:rPr>
        <w:t>学</w:t>
      </w:r>
      <w:r>
        <w:rPr>
          <w:rFonts w:ascii="SimSun" w:hAnsi="SimSun" w:hint="eastAsia"/>
          <w:sz w:val="24"/>
        </w:rPr>
        <w:t xml:space="preserve">    </w:t>
      </w:r>
      <w:r w:rsidRPr="00B034E0">
        <w:rPr>
          <w:rFonts w:ascii="SimSun" w:hAnsi="SimSun" w:hint="eastAsia"/>
          <w:sz w:val="24"/>
        </w:rPr>
        <w:t>号</w:t>
      </w:r>
      <w:r>
        <w:rPr>
          <w:rFonts w:ascii="SimSun" w:hAnsi="SimSun" w:hint="eastAsia"/>
          <w:sz w:val="24"/>
        </w:rPr>
        <w:t xml:space="preserve"> </w:t>
      </w:r>
      <w:r w:rsidRPr="00F40EAF">
        <w:rPr>
          <w:rFonts w:ascii="SimSun" w:hAnsi="SimSun" w:hint="eastAsia"/>
          <w:sz w:val="24"/>
          <w:u w:val="single"/>
        </w:rPr>
        <w:t xml:space="preserve">             </w:t>
      </w:r>
      <w:r w:rsidR="004D091B">
        <w:rPr>
          <w:rFonts w:ascii="SimSun" w:hAnsi="SimSun"/>
          <w:sz w:val="24"/>
          <w:u w:val="single"/>
        </w:rPr>
        <w:t>2018141461347</w:t>
      </w:r>
      <w:r w:rsidRPr="00F40EAF">
        <w:rPr>
          <w:rFonts w:ascii="SimSun" w:hAnsi="SimSun" w:hint="eastAsia"/>
          <w:sz w:val="24"/>
          <w:u w:val="single"/>
        </w:rPr>
        <w:t xml:space="preserve">            </w:t>
      </w:r>
      <w:r w:rsidR="005B3E23">
        <w:rPr>
          <w:rFonts w:ascii="SimSun" w:hAnsi="SimSun" w:hint="eastAsia"/>
          <w:sz w:val="24"/>
          <w:u w:val="single"/>
        </w:rPr>
        <w:t xml:space="preserve">  </w:t>
      </w:r>
    </w:p>
    <w:p w14:paraId="266DEC10" w14:textId="7EC17953" w:rsidR="00A90D2D" w:rsidRPr="00A90D2D" w:rsidRDefault="00A90D2D" w:rsidP="001D2637">
      <w:pPr>
        <w:ind w:rightChars="387" w:right="813" w:firstLineChars="693" w:firstLine="1663"/>
        <w:rPr>
          <w:rFonts w:ascii="SimSun" w:hAnsi="SimSun"/>
          <w:sz w:val="24"/>
        </w:rPr>
      </w:pPr>
      <w:r w:rsidRPr="00A90D2D">
        <w:rPr>
          <w:rFonts w:ascii="SimSun" w:hAnsi="SimSun" w:hint="eastAsia"/>
          <w:sz w:val="24"/>
        </w:rPr>
        <w:t>角</w:t>
      </w:r>
      <w:r>
        <w:rPr>
          <w:rFonts w:ascii="SimSun" w:hAnsi="SimSun" w:hint="eastAsia"/>
          <w:sz w:val="24"/>
        </w:rPr>
        <w:t xml:space="preserve">    </w:t>
      </w:r>
      <w:r w:rsidRPr="00A90D2D">
        <w:rPr>
          <w:rFonts w:ascii="SimSun" w:hAnsi="SimSun" w:hint="eastAsia"/>
          <w:sz w:val="24"/>
        </w:rPr>
        <w:t>色</w:t>
      </w:r>
      <w:r>
        <w:rPr>
          <w:rFonts w:ascii="SimSun" w:hAnsi="SimSun" w:hint="eastAsia"/>
          <w:sz w:val="24"/>
        </w:rPr>
        <w:t xml:space="preserve"> </w:t>
      </w:r>
      <w:r w:rsidRPr="00A90D2D">
        <w:rPr>
          <w:rFonts w:ascii="SimSun" w:hAnsi="SimSun" w:hint="eastAsia"/>
          <w:sz w:val="24"/>
          <w:u w:val="single"/>
        </w:rPr>
        <w:t xml:space="preserve">           </w:t>
      </w:r>
      <w:r w:rsidR="004D091B">
        <w:rPr>
          <w:rFonts w:ascii="SimSun" w:hAnsi="SimSun" w:hint="eastAsia"/>
          <w:sz w:val="24"/>
          <w:u w:val="single"/>
        </w:rPr>
        <w:t>开发/测试</w:t>
      </w:r>
      <w:r w:rsidR="004D091B" w:rsidRPr="00A90D2D">
        <w:rPr>
          <w:rFonts w:ascii="SimSun" w:hAnsi="SimSun" w:hint="eastAsia"/>
          <w:sz w:val="24"/>
          <w:u w:val="single"/>
        </w:rPr>
        <w:t xml:space="preserve"> </w:t>
      </w:r>
      <w:r w:rsidR="004D091B">
        <w:rPr>
          <w:rFonts w:ascii="SimSun" w:hAnsi="SimSun" w:hint="eastAsia"/>
          <w:sz w:val="24"/>
          <w:u w:val="single"/>
        </w:rPr>
        <w:t>/文档</w:t>
      </w:r>
      <w:r w:rsidRPr="00A90D2D">
        <w:rPr>
          <w:rFonts w:ascii="SimSun" w:hAnsi="SimSun" w:hint="eastAsia"/>
          <w:sz w:val="24"/>
          <w:u w:val="single"/>
        </w:rPr>
        <w:t xml:space="preserve">        </w:t>
      </w:r>
      <w:r w:rsidR="00441D04">
        <w:rPr>
          <w:rFonts w:ascii="SimSun" w:hAnsi="SimSun" w:hint="eastAsia"/>
          <w:sz w:val="24"/>
          <w:u w:val="single"/>
        </w:rPr>
        <w:t xml:space="preserve">   </w:t>
      </w:r>
      <w:r w:rsidR="005B3E23">
        <w:rPr>
          <w:rFonts w:ascii="SimSun" w:hAnsi="SimSun" w:hint="eastAsia"/>
          <w:sz w:val="24"/>
          <w:u w:val="single"/>
        </w:rPr>
        <w:t xml:space="preserve"> </w:t>
      </w:r>
      <w:r w:rsidRPr="00A90D2D">
        <w:rPr>
          <w:rFonts w:ascii="SimSun" w:hAnsi="SimSun" w:hint="eastAsia"/>
          <w:sz w:val="24"/>
          <w:u w:val="single"/>
        </w:rPr>
        <w:t xml:space="preserve">  </w:t>
      </w:r>
    </w:p>
    <w:p w14:paraId="6205FB0D" w14:textId="77777777" w:rsidR="00BB61CD" w:rsidRDefault="00BB61CD" w:rsidP="001D2637">
      <w:pPr>
        <w:ind w:rightChars="387" w:right="813" w:firstLineChars="693" w:firstLine="1663"/>
        <w:rPr>
          <w:rFonts w:ascii="SimSun" w:hAnsi="SimSun"/>
          <w:sz w:val="24"/>
          <w:u w:val="single"/>
        </w:rPr>
      </w:pPr>
      <w:r w:rsidRPr="009C2076">
        <w:rPr>
          <w:rFonts w:ascii="SimSun" w:hAnsi="SimSun" w:hint="eastAsia"/>
          <w:sz w:val="24"/>
        </w:rPr>
        <w:t>同组成员名单</w:t>
      </w:r>
      <w:r w:rsidR="009C2076">
        <w:rPr>
          <w:rFonts w:ascii="SimSun" w:hAnsi="SimSun" w:hint="eastAsia"/>
          <w:sz w:val="24"/>
        </w:rPr>
        <w:t>（</w:t>
      </w:r>
      <w:r w:rsidR="00A90D2D">
        <w:rPr>
          <w:rFonts w:ascii="SimSun" w:hAnsi="SimSun" w:hint="eastAsia"/>
          <w:sz w:val="24"/>
        </w:rPr>
        <w:t>姓名，学号，</w:t>
      </w:r>
      <w:r w:rsidR="009C2076">
        <w:rPr>
          <w:rFonts w:ascii="SimSun" w:hAnsi="SimSun" w:hint="eastAsia"/>
          <w:sz w:val="24"/>
        </w:rPr>
        <w:t>角色）</w:t>
      </w:r>
    </w:p>
    <w:p w14:paraId="1A7D0861" w14:textId="7107BE1F" w:rsidR="004165B0" w:rsidRPr="009C2076" w:rsidRDefault="004D091B" w:rsidP="001D2637">
      <w:pPr>
        <w:ind w:rightChars="387" w:right="813" w:firstLineChars="693" w:firstLine="1663"/>
        <w:rPr>
          <w:rFonts w:ascii="SimSun" w:hAnsi="SimSun"/>
          <w:sz w:val="24"/>
          <w:u w:val="single"/>
        </w:rPr>
      </w:pPr>
      <w:r>
        <w:rPr>
          <w:rFonts w:ascii="SimSun" w:hAnsi="SimSun" w:hint="eastAsia"/>
          <w:sz w:val="24"/>
          <w:u w:val="single"/>
        </w:rPr>
        <w:t>刘豫</w:t>
      </w:r>
      <w:r w:rsidR="004165B0" w:rsidRPr="009C2076">
        <w:rPr>
          <w:rFonts w:ascii="SimSun" w:hAnsi="SimSun" w:hint="eastAsia"/>
          <w:sz w:val="24"/>
          <w:u w:val="single"/>
        </w:rPr>
        <w:tab/>
      </w:r>
      <w:r w:rsidRPr="004D091B">
        <w:rPr>
          <w:rFonts w:ascii="SimSun" w:hAnsi="SimSun"/>
          <w:sz w:val="24"/>
          <w:u w:val="single"/>
        </w:rPr>
        <w:t>2018141461091</w:t>
      </w:r>
      <w:r w:rsidR="00441D04">
        <w:rPr>
          <w:rFonts w:ascii="SimSun" w:hAnsi="SimSun" w:hint="eastAsia"/>
          <w:sz w:val="24"/>
          <w:u w:val="single"/>
        </w:rPr>
        <w:t xml:space="preserve">  </w:t>
      </w:r>
      <w:r>
        <w:rPr>
          <w:rFonts w:ascii="SimSun" w:hAnsi="SimSun" w:hint="eastAsia"/>
          <w:sz w:val="24"/>
          <w:u w:val="single"/>
        </w:rPr>
        <w:t>开发/测试</w:t>
      </w:r>
      <w:r w:rsidRPr="00A90D2D">
        <w:rPr>
          <w:rFonts w:ascii="SimSun" w:hAnsi="SimSun" w:hint="eastAsia"/>
          <w:sz w:val="24"/>
          <w:u w:val="single"/>
        </w:rPr>
        <w:t xml:space="preserve"> </w:t>
      </w:r>
      <w:r>
        <w:rPr>
          <w:rFonts w:ascii="SimSun" w:hAnsi="SimSun" w:hint="eastAsia"/>
          <w:sz w:val="24"/>
          <w:u w:val="single"/>
        </w:rPr>
        <w:t>/文档</w:t>
      </w:r>
      <w:r w:rsidR="00441D04">
        <w:rPr>
          <w:rFonts w:ascii="SimSun" w:hAnsi="SimSun" w:hint="eastAsia"/>
          <w:sz w:val="24"/>
          <w:u w:val="single"/>
        </w:rPr>
        <w:t xml:space="preserve">   </w:t>
      </w:r>
      <w:r>
        <w:rPr>
          <w:rFonts w:ascii="SimSun" w:hAnsi="SimSun"/>
          <w:sz w:val="24"/>
          <w:u w:val="single"/>
        </w:rPr>
        <w:t xml:space="preserve">     </w:t>
      </w:r>
      <w:r w:rsidR="00441D04">
        <w:rPr>
          <w:rFonts w:ascii="SimSun" w:hAnsi="SimSun" w:hint="eastAsia"/>
          <w:sz w:val="24"/>
          <w:u w:val="single"/>
        </w:rPr>
        <w:t xml:space="preserve">   </w:t>
      </w:r>
    </w:p>
    <w:p w14:paraId="49B71EDF" w14:textId="77777777" w:rsidR="004165B0" w:rsidRPr="009C2076" w:rsidRDefault="004165B0" w:rsidP="001D2637">
      <w:pPr>
        <w:ind w:rightChars="387" w:right="813" w:firstLineChars="693" w:firstLine="1663"/>
        <w:rPr>
          <w:rFonts w:ascii="SimSun" w:hAnsi="SimSun"/>
          <w:sz w:val="24"/>
        </w:rPr>
      </w:pPr>
      <w:r w:rsidRPr="009C2076">
        <w:rPr>
          <w:rFonts w:ascii="SimSun" w:hAnsi="SimSun" w:hint="eastAsia"/>
          <w:sz w:val="24"/>
          <w:u w:val="single"/>
        </w:rPr>
        <w:tab/>
      </w:r>
      <w:r w:rsidR="00441D04">
        <w:rPr>
          <w:rFonts w:ascii="SimSun" w:hAnsi="SimSun" w:hint="eastAsia"/>
          <w:sz w:val="24"/>
          <w:u w:val="single"/>
        </w:rPr>
        <w:t xml:space="preserve">              </w:t>
      </w:r>
      <w:r w:rsidR="005B3E23">
        <w:rPr>
          <w:rFonts w:ascii="SimSun" w:hAnsi="SimSun" w:hint="eastAsia"/>
          <w:sz w:val="24"/>
          <w:u w:val="single"/>
        </w:rPr>
        <w:t xml:space="preserve">                               </w:t>
      </w:r>
      <w:r w:rsidR="00441D04">
        <w:rPr>
          <w:rFonts w:ascii="SimSun" w:hAnsi="SimSun" w:hint="eastAsia"/>
          <w:sz w:val="24"/>
          <w:u w:val="single"/>
        </w:rPr>
        <w:t xml:space="preserve">   </w:t>
      </w:r>
    </w:p>
    <w:p w14:paraId="11281C3E" w14:textId="77777777" w:rsidR="005651B6" w:rsidRPr="00BB61CD" w:rsidRDefault="005651B6" w:rsidP="005651B6">
      <w:pPr>
        <w:jc w:val="center"/>
        <w:rPr>
          <w:rFonts w:ascii="SimSun" w:hAnsi="SimSun"/>
          <w:sz w:val="28"/>
          <w:szCs w:val="28"/>
        </w:rPr>
      </w:pPr>
    </w:p>
    <w:p w14:paraId="4AD03816" w14:textId="5C13152D" w:rsidR="00BB61CD" w:rsidRPr="009C2076" w:rsidRDefault="00A63EE9" w:rsidP="001D2637">
      <w:pPr>
        <w:ind w:rightChars="387" w:right="813" w:firstLineChars="693" w:firstLine="1663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 xml:space="preserve">指导教师 </w:t>
      </w:r>
      <w:r w:rsidRPr="00A63EE9">
        <w:rPr>
          <w:rFonts w:ascii="SimSun" w:hAnsi="SimSun" w:hint="eastAsia"/>
          <w:sz w:val="24"/>
          <w:u w:val="single"/>
        </w:rPr>
        <w:t xml:space="preserve">               </w:t>
      </w:r>
      <w:r w:rsidR="004D091B">
        <w:rPr>
          <w:rFonts w:ascii="SimSun" w:hAnsi="SimSun" w:hint="eastAsia"/>
          <w:sz w:val="24"/>
          <w:u w:val="single"/>
        </w:rPr>
        <w:t>罗以宁</w:t>
      </w:r>
      <w:r w:rsidRPr="00A63EE9">
        <w:rPr>
          <w:rFonts w:ascii="SimSun" w:hAnsi="SimSun" w:hint="eastAsia"/>
          <w:sz w:val="24"/>
          <w:u w:val="single"/>
        </w:rPr>
        <w:t xml:space="preserve"> </w:t>
      </w:r>
      <w:r w:rsidR="004D091B">
        <w:rPr>
          <w:rFonts w:ascii="SimSun" w:hAnsi="SimSun"/>
          <w:sz w:val="24"/>
          <w:u w:val="single"/>
        </w:rPr>
        <w:t xml:space="preserve">  </w:t>
      </w:r>
      <w:r w:rsidRPr="00A63EE9">
        <w:rPr>
          <w:rFonts w:ascii="SimSun" w:hAnsi="SimSun" w:hint="eastAsia"/>
          <w:sz w:val="24"/>
          <w:u w:val="single"/>
        </w:rPr>
        <w:t xml:space="preserve">            </w:t>
      </w:r>
      <w:r w:rsidR="00AB15B1">
        <w:rPr>
          <w:rFonts w:ascii="SimSun" w:hAnsi="SimSun" w:hint="eastAsia"/>
          <w:sz w:val="24"/>
          <w:u w:val="single"/>
        </w:rPr>
        <w:t xml:space="preserve">  </w:t>
      </w:r>
      <w:r w:rsidRPr="00A63EE9">
        <w:rPr>
          <w:rFonts w:ascii="SimSun" w:hAnsi="SimSun" w:hint="eastAsia"/>
          <w:sz w:val="24"/>
          <w:u w:val="single"/>
        </w:rPr>
        <w:t xml:space="preserve"> </w:t>
      </w:r>
    </w:p>
    <w:p w14:paraId="31047B5C" w14:textId="77777777" w:rsidR="00BB61CD" w:rsidRPr="009C2076" w:rsidRDefault="00BB61CD" w:rsidP="001D2637">
      <w:pPr>
        <w:ind w:rightChars="387" w:right="813" w:firstLineChars="693" w:firstLine="1663"/>
        <w:rPr>
          <w:rFonts w:ascii="SimSun" w:hAnsi="SimSun"/>
          <w:sz w:val="24"/>
        </w:rPr>
      </w:pPr>
      <w:r w:rsidRPr="00A63EE9">
        <w:rPr>
          <w:rFonts w:ascii="SimSun" w:hAnsi="SimSun" w:hint="eastAsia"/>
          <w:sz w:val="24"/>
        </w:rPr>
        <w:t xml:space="preserve">评阅成绩 </w:t>
      </w:r>
      <w:r w:rsidR="00A63EE9" w:rsidRPr="00A63EE9">
        <w:rPr>
          <w:rFonts w:ascii="SimSun" w:hAnsi="SimSun" w:hint="eastAsia"/>
          <w:sz w:val="24"/>
          <w:u w:val="single"/>
        </w:rPr>
        <w:t xml:space="preserve">                                    </w:t>
      </w:r>
      <w:r w:rsidR="00AB15B1">
        <w:rPr>
          <w:rFonts w:ascii="SimSun" w:hAnsi="SimSun" w:hint="eastAsia"/>
          <w:sz w:val="24"/>
          <w:u w:val="single"/>
        </w:rPr>
        <w:t xml:space="preserve">  </w:t>
      </w:r>
      <w:r w:rsidR="00A63EE9" w:rsidRPr="00A63EE9">
        <w:rPr>
          <w:rFonts w:ascii="SimSun" w:hAnsi="SimSun" w:hint="eastAsia"/>
          <w:sz w:val="24"/>
          <w:u w:val="single"/>
        </w:rPr>
        <w:t xml:space="preserve"> </w:t>
      </w:r>
    </w:p>
    <w:p w14:paraId="13FD4A52" w14:textId="77777777" w:rsidR="00BB61CD" w:rsidRPr="00A63EE9" w:rsidRDefault="00A63EE9" w:rsidP="001D2637">
      <w:pPr>
        <w:ind w:rightChars="387" w:right="813" w:firstLineChars="693" w:firstLine="1663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 xml:space="preserve">评阅意见 </w:t>
      </w:r>
      <w:r w:rsidRPr="00A63EE9">
        <w:rPr>
          <w:rFonts w:ascii="SimSun" w:hAnsi="SimSun" w:hint="eastAsia"/>
          <w:sz w:val="24"/>
          <w:u w:val="single"/>
        </w:rPr>
        <w:t xml:space="preserve">                                    </w:t>
      </w:r>
      <w:r w:rsidR="00AB15B1">
        <w:rPr>
          <w:rFonts w:ascii="SimSun" w:hAnsi="SimSun" w:hint="eastAsia"/>
          <w:sz w:val="24"/>
          <w:u w:val="single"/>
        </w:rPr>
        <w:t xml:space="preserve">  </w:t>
      </w:r>
      <w:r w:rsidRPr="00A63EE9">
        <w:rPr>
          <w:rFonts w:ascii="SimSun" w:hAnsi="SimSun" w:hint="eastAsia"/>
          <w:sz w:val="24"/>
          <w:u w:val="single"/>
        </w:rPr>
        <w:t xml:space="preserve"> </w:t>
      </w:r>
    </w:p>
    <w:p w14:paraId="7718F3B8" w14:textId="77777777" w:rsidR="00A63EE9" w:rsidRPr="009C2076" w:rsidRDefault="00A63EE9" w:rsidP="001D2637">
      <w:pPr>
        <w:ind w:rightChars="387" w:right="813" w:firstLineChars="693" w:firstLine="1663"/>
        <w:rPr>
          <w:rFonts w:ascii="SimSun" w:hAnsi="SimSun"/>
          <w:sz w:val="24"/>
          <w:u w:val="single"/>
        </w:rPr>
      </w:pPr>
      <w:r w:rsidRPr="009C2076">
        <w:rPr>
          <w:rFonts w:ascii="SimSun" w:hAnsi="SimSun" w:hint="eastAsia"/>
          <w:sz w:val="24"/>
          <w:u w:val="single"/>
        </w:rPr>
        <w:tab/>
      </w:r>
      <w:r w:rsidR="00441D04">
        <w:rPr>
          <w:rFonts w:ascii="SimSun" w:hAnsi="SimSun" w:hint="eastAsia"/>
          <w:sz w:val="24"/>
          <w:u w:val="single"/>
        </w:rPr>
        <w:t xml:space="preserve">                                                </w:t>
      </w:r>
    </w:p>
    <w:p w14:paraId="134AC212" w14:textId="77777777" w:rsidR="00A63EE9" w:rsidRPr="009C2076" w:rsidRDefault="00A63EE9" w:rsidP="001D2637">
      <w:pPr>
        <w:ind w:rightChars="387" w:right="813" w:firstLineChars="693" w:firstLine="1663"/>
        <w:rPr>
          <w:rFonts w:ascii="SimSun" w:hAnsi="SimSun"/>
          <w:sz w:val="24"/>
        </w:rPr>
      </w:pPr>
      <w:r w:rsidRPr="009C2076">
        <w:rPr>
          <w:rFonts w:ascii="SimSun" w:hAnsi="SimSun" w:hint="eastAsia"/>
          <w:sz w:val="24"/>
          <w:u w:val="single"/>
        </w:rPr>
        <w:tab/>
      </w:r>
      <w:r w:rsidR="00441D04">
        <w:rPr>
          <w:rFonts w:ascii="SimSun" w:hAnsi="SimSun" w:hint="eastAsia"/>
          <w:sz w:val="24"/>
          <w:u w:val="single"/>
        </w:rPr>
        <w:t xml:space="preserve">                                                </w:t>
      </w:r>
    </w:p>
    <w:p w14:paraId="3603F97E" w14:textId="77777777" w:rsidR="005651B6" w:rsidRPr="00BB61CD" w:rsidRDefault="005651B6" w:rsidP="005651B6">
      <w:pPr>
        <w:jc w:val="center"/>
        <w:rPr>
          <w:rFonts w:ascii="SimSun" w:hAnsi="SimSun"/>
          <w:sz w:val="28"/>
          <w:szCs w:val="28"/>
        </w:rPr>
      </w:pPr>
    </w:p>
    <w:p w14:paraId="51871F27" w14:textId="77777777" w:rsidR="005651B6" w:rsidRPr="00BB61CD" w:rsidRDefault="005651B6" w:rsidP="005651B6">
      <w:pPr>
        <w:jc w:val="center"/>
        <w:rPr>
          <w:rFonts w:ascii="SimSun" w:hAnsi="SimSun"/>
          <w:sz w:val="28"/>
          <w:szCs w:val="28"/>
        </w:rPr>
      </w:pPr>
    </w:p>
    <w:p w14:paraId="47C306D7" w14:textId="5FCF1941" w:rsidR="00605697" w:rsidRDefault="00BB61CD" w:rsidP="00BE61C2">
      <w:pPr>
        <w:jc w:val="center"/>
        <w:rPr>
          <w:rFonts w:ascii="SimSun" w:hAnsi="SimSun"/>
          <w:sz w:val="28"/>
          <w:szCs w:val="28"/>
        </w:rPr>
      </w:pPr>
      <w:r w:rsidRPr="00BB61CD">
        <w:rPr>
          <w:rFonts w:ascii="SimSun" w:hAnsi="SimSun" w:hint="eastAsia"/>
          <w:sz w:val="28"/>
          <w:szCs w:val="28"/>
        </w:rPr>
        <w:t>提交报告时间：</w:t>
      </w:r>
      <w:r w:rsidR="00F40EAF">
        <w:rPr>
          <w:rFonts w:ascii="SimSun" w:hAnsi="SimSun" w:hint="eastAsia"/>
          <w:sz w:val="28"/>
          <w:szCs w:val="28"/>
        </w:rPr>
        <w:t xml:space="preserve">  </w:t>
      </w:r>
      <w:r w:rsidR="004711D2">
        <w:rPr>
          <w:rFonts w:ascii="SimSun" w:hAnsi="SimSun" w:hint="eastAsia"/>
          <w:sz w:val="28"/>
          <w:szCs w:val="28"/>
        </w:rPr>
        <w:t xml:space="preserve"> </w:t>
      </w:r>
      <w:r w:rsidR="005D615C">
        <w:rPr>
          <w:rFonts w:ascii="SimSun" w:hAnsi="SimSun"/>
          <w:sz w:val="28"/>
          <w:szCs w:val="28"/>
        </w:rPr>
        <w:t>2020</w:t>
      </w:r>
      <w:r w:rsidR="004711D2">
        <w:rPr>
          <w:rFonts w:ascii="SimSun" w:hAnsi="SimSun" w:hint="eastAsia"/>
          <w:sz w:val="28"/>
          <w:szCs w:val="28"/>
        </w:rPr>
        <w:t xml:space="preserve">  </w:t>
      </w:r>
      <w:r w:rsidRPr="00BB61CD">
        <w:rPr>
          <w:rFonts w:ascii="SimSun" w:hAnsi="SimSun" w:hint="eastAsia"/>
          <w:sz w:val="28"/>
          <w:szCs w:val="28"/>
        </w:rPr>
        <w:t>年</w:t>
      </w:r>
      <w:r w:rsidR="004711D2">
        <w:rPr>
          <w:rFonts w:ascii="SimSun" w:hAnsi="SimSun" w:hint="eastAsia"/>
          <w:sz w:val="28"/>
          <w:szCs w:val="28"/>
        </w:rPr>
        <w:t xml:space="preserve"> </w:t>
      </w:r>
      <w:r w:rsidR="00F40EAF">
        <w:rPr>
          <w:rFonts w:ascii="SimSun" w:hAnsi="SimSun" w:hint="eastAsia"/>
          <w:sz w:val="28"/>
          <w:szCs w:val="28"/>
        </w:rPr>
        <w:t xml:space="preserve"> </w:t>
      </w:r>
      <w:r w:rsidR="005D615C">
        <w:rPr>
          <w:rFonts w:ascii="SimSun" w:hAnsi="SimSun"/>
          <w:sz w:val="28"/>
          <w:szCs w:val="28"/>
        </w:rPr>
        <w:t>12</w:t>
      </w:r>
      <w:r w:rsidR="004711D2">
        <w:rPr>
          <w:rFonts w:ascii="SimSun" w:hAnsi="SimSun" w:hint="eastAsia"/>
          <w:sz w:val="28"/>
          <w:szCs w:val="28"/>
        </w:rPr>
        <w:t xml:space="preserve"> </w:t>
      </w:r>
      <w:r w:rsidRPr="00BB61CD">
        <w:rPr>
          <w:rFonts w:ascii="SimSun" w:hAnsi="SimSun" w:hint="eastAsia"/>
          <w:sz w:val="28"/>
          <w:szCs w:val="28"/>
        </w:rPr>
        <w:t>月</w:t>
      </w:r>
      <w:r w:rsidR="004711D2">
        <w:rPr>
          <w:rFonts w:ascii="SimSun" w:hAnsi="SimSun" w:hint="eastAsia"/>
          <w:sz w:val="28"/>
          <w:szCs w:val="28"/>
        </w:rPr>
        <w:t xml:space="preserve"> </w:t>
      </w:r>
      <w:r w:rsidR="00F40EAF">
        <w:rPr>
          <w:rFonts w:ascii="SimSun" w:hAnsi="SimSun" w:hint="eastAsia"/>
          <w:sz w:val="28"/>
          <w:szCs w:val="28"/>
        </w:rPr>
        <w:t xml:space="preserve"> </w:t>
      </w:r>
      <w:r w:rsidR="005D615C">
        <w:rPr>
          <w:rFonts w:ascii="SimSun" w:hAnsi="SimSun"/>
          <w:sz w:val="28"/>
          <w:szCs w:val="28"/>
        </w:rPr>
        <w:t>14</w:t>
      </w:r>
      <w:r w:rsidR="004711D2">
        <w:rPr>
          <w:rFonts w:ascii="SimSun" w:hAnsi="SimSun" w:hint="eastAsia"/>
          <w:sz w:val="28"/>
          <w:szCs w:val="28"/>
        </w:rPr>
        <w:t xml:space="preserve"> </w:t>
      </w:r>
      <w:r w:rsidRPr="00BB61CD">
        <w:rPr>
          <w:rFonts w:ascii="SimSun" w:hAnsi="SimSun" w:hint="eastAsia"/>
          <w:sz w:val="28"/>
          <w:szCs w:val="28"/>
        </w:rPr>
        <w:t>日</w:t>
      </w:r>
    </w:p>
    <w:p w14:paraId="1FEA409F" w14:textId="77777777" w:rsidR="00380C9E" w:rsidRDefault="00380C9E" w:rsidP="00AA2F60">
      <w:pPr>
        <w:spacing w:line="700" w:lineRule="exact"/>
        <w:jc w:val="center"/>
        <w:sectPr w:rsidR="00380C9E" w:rsidSect="00C22873">
          <w:headerReference w:type="default" r:id="rId7"/>
          <w:footerReference w:type="even" r:id="rId8"/>
          <w:footerReference w:type="default" r:id="rId9"/>
          <w:footerReference w:type="first" r:id="rId10"/>
          <w:pgSz w:w="11907" w:h="16840" w:code="9"/>
          <w:pgMar w:top="1361" w:right="1440" w:bottom="1361" w:left="1440" w:header="851" w:footer="992" w:gutter="0"/>
          <w:pgNumType w:start="0"/>
          <w:cols w:space="425"/>
          <w:titlePg/>
          <w:docGrid w:type="lines" w:linePitch="290" w:charSpace="2487"/>
        </w:sectPr>
      </w:pPr>
    </w:p>
    <w:p w14:paraId="513A3354" w14:textId="7C08D6D0" w:rsidR="00420F7A" w:rsidRPr="007B0DF3" w:rsidRDefault="00750111" w:rsidP="007B0DF3">
      <w:pPr>
        <w:pStyle w:val="Heading1"/>
        <w:spacing w:before="290"/>
        <w:rPr>
          <w:rFonts w:ascii="SimSun" w:hAnsi="SimSun"/>
        </w:rPr>
      </w:pPr>
      <w:r w:rsidRPr="00C966C0">
        <w:rPr>
          <w:rFonts w:ascii="SimSun" w:hAnsi="SimSun" w:hint="eastAsia"/>
        </w:rPr>
        <w:lastRenderedPageBreak/>
        <w:t xml:space="preserve">1 </w:t>
      </w:r>
      <w:r w:rsidR="007B0DF3">
        <w:rPr>
          <w:rFonts w:ascii="SimSun" w:hAnsi="SimSun" w:hint="eastAsia"/>
        </w:rPr>
        <w:t>小组工作</w:t>
      </w:r>
    </w:p>
    <w:p w14:paraId="1B2E0D4A" w14:textId="77777777" w:rsidR="00961FCE" w:rsidRPr="00843C25" w:rsidRDefault="00961FCE" w:rsidP="00961FCE">
      <w:pPr>
        <w:spacing w:line="400" w:lineRule="exact"/>
        <w:ind w:firstLine="420"/>
        <w:rPr>
          <w:b/>
          <w:bCs/>
          <w:sz w:val="24"/>
        </w:rPr>
      </w:pPr>
      <w:r w:rsidRPr="00843C25">
        <w:rPr>
          <w:rFonts w:hint="eastAsia"/>
          <w:b/>
          <w:bCs/>
          <w:sz w:val="24"/>
        </w:rPr>
        <w:t>（</w:t>
      </w:r>
      <w:r w:rsidRPr="00843C25">
        <w:rPr>
          <w:rFonts w:hint="eastAsia"/>
          <w:b/>
          <w:bCs/>
          <w:sz w:val="24"/>
        </w:rPr>
        <w:t>1</w:t>
      </w:r>
      <w:r w:rsidRPr="00843C25">
        <w:rPr>
          <w:rFonts w:hint="eastAsia"/>
          <w:b/>
          <w:bCs/>
          <w:sz w:val="24"/>
        </w:rPr>
        <w:t>）需求：</w:t>
      </w:r>
    </w:p>
    <w:p w14:paraId="50C09018" w14:textId="77777777" w:rsidR="00961FCE" w:rsidRPr="00843C25" w:rsidRDefault="00961FCE" w:rsidP="00961FCE">
      <w:pPr>
        <w:spacing w:line="400" w:lineRule="exact"/>
        <w:ind w:firstLine="420"/>
        <w:rPr>
          <w:b/>
          <w:bCs/>
          <w:sz w:val="24"/>
        </w:rPr>
      </w:pPr>
      <w:r w:rsidRPr="00843C25">
        <w:rPr>
          <w:b/>
          <w:bCs/>
          <w:sz w:val="24"/>
        </w:rPr>
        <w:tab/>
        <w:t>1.1</w:t>
      </w:r>
      <w:r w:rsidRPr="00843C25">
        <w:rPr>
          <w:rFonts w:hint="eastAsia"/>
          <w:b/>
          <w:bCs/>
          <w:sz w:val="24"/>
        </w:rPr>
        <w:t>背景：</w:t>
      </w:r>
    </w:p>
    <w:p w14:paraId="0664DC1D" w14:textId="77777777" w:rsidR="00961FCE" w:rsidRPr="000A7B93" w:rsidRDefault="00961FCE" w:rsidP="00961FCE">
      <w:pPr>
        <w:widowControl/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0A7B93">
        <w:rPr>
          <w:rFonts w:hint="eastAsia"/>
          <w:sz w:val="24"/>
        </w:rPr>
        <w:t>经济学家</w:t>
      </w:r>
      <w:r w:rsidRPr="000A7B93">
        <w:rPr>
          <w:rFonts w:hint="eastAsia"/>
          <w:sz w:val="24"/>
        </w:rPr>
        <w:t xml:space="preserve">Richard Thaler </w:t>
      </w:r>
      <w:r w:rsidRPr="000A7B93">
        <w:rPr>
          <w:rFonts w:hint="eastAsia"/>
          <w:sz w:val="24"/>
        </w:rPr>
        <w:t>在</w:t>
      </w:r>
      <w:r w:rsidRPr="000A7B93">
        <w:rPr>
          <w:rFonts w:hint="eastAsia"/>
          <w:sz w:val="24"/>
        </w:rPr>
        <w:t>1997</w:t>
      </w:r>
      <w:r w:rsidRPr="000A7B93">
        <w:rPr>
          <w:rFonts w:hint="eastAsia"/>
          <w:sz w:val="24"/>
        </w:rPr>
        <w:t>年通过英国《金融时报》给读者出的一道题目，这个题目就是黄金点数的原型，通过这个游戏可以有一些很有意思的结论。</w:t>
      </w:r>
    </w:p>
    <w:p w14:paraId="665CED85" w14:textId="77777777" w:rsidR="00961FCE" w:rsidRPr="00843C25" w:rsidRDefault="00961FCE" w:rsidP="00961FCE">
      <w:pPr>
        <w:spacing w:line="400" w:lineRule="exact"/>
        <w:ind w:firstLine="420"/>
        <w:rPr>
          <w:b/>
          <w:bCs/>
          <w:sz w:val="24"/>
        </w:rPr>
      </w:pPr>
      <w:r>
        <w:rPr>
          <w:sz w:val="24"/>
        </w:rPr>
        <w:tab/>
      </w:r>
      <w:r w:rsidRPr="00843C25">
        <w:rPr>
          <w:b/>
          <w:bCs/>
          <w:sz w:val="24"/>
        </w:rPr>
        <w:t>1.2</w:t>
      </w:r>
      <w:r w:rsidRPr="00843C25">
        <w:rPr>
          <w:rFonts w:hint="eastAsia"/>
          <w:b/>
          <w:bCs/>
          <w:sz w:val="24"/>
        </w:rPr>
        <w:t>产品介绍：</w:t>
      </w:r>
    </w:p>
    <w:p w14:paraId="1610EEDF" w14:textId="77777777" w:rsidR="00961FCE" w:rsidRPr="000A7B93" w:rsidRDefault="00961FCE" w:rsidP="00961FCE">
      <w:pPr>
        <w:pStyle w:val="NormalWeb"/>
        <w:numPr>
          <w:ilvl w:val="0"/>
          <w:numId w:val="9"/>
        </w:numPr>
        <w:spacing w:before="0" w:beforeAutospacing="0" w:after="0" w:afterAutospacing="0"/>
        <w:ind w:left="1170" w:firstLine="0"/>
        <w:rPr>
          <w:rFonts w:ascii="Times New Roman" w:hAnsi="Times New Roman" w:cs="Times New Roman"/>
          <w:kern w:val="2"/>
        </w:rPr>
      </w:pPr>
      <w:r w:rsidRPr="000A7B93">
        <w:rPr>
          <w:rFonts w:ascii="Times New Roman" w:hAnsi="Times New Roman" w:cs="Times New Roman" w:hint="eastAsia"/>
          <w:kern w:val="2"/>
        </w:rPr>
        <w:t>游戏规则：</w:t>
      </w:r>
      <w:r w:rsidRPr="000A7B93">
        <w:rPr>
          <w:rFonts w:ascii="Times New Roman" w:hAnsi="Times New Roman" w:cs="Times New Roman"/>
          <w:kern w:val="2"/>
        </w:rPr>
        <w:t xml:space="preserve">N </w:t>
      </w:r>
      <w:r w:rsidRPr="000A7B93">
        <w:rPr>
          <w:rFonts w:ascii="Times New Roman" w:hAnsi="Times New Roman" w:cs="Times New Roman" w:hint="eastAsia"/>
          <w:kern w:val="2"/>
        </w:rPr>
        <w:t>个同学（</w:t>
      </w:r>
      <w:r w:rsidRPr="000A7B93">
        <w:rPr>
          <w:rFonts w:ascii="Times New Roman" w:hAnsi="Times New Roman" w:cs="Times New Roman"/>
          <w:kern w:val="2"/>
        </w:rPr>
        <w:t xml:space="preserve"> N </w:t>
      </w:r>
      <w:r w:rsidRPr="000A7B93">
        <w:rPr>
          <w:rFonts w:ascii="Times New Roman" w:hAnsi="Times New Roman" w:cs="Times New Roman" w:hint="eastAsia"/>
          <w:kern w:val="2"/>
        </w:rPr>
        <w:t>通常大于</w:t>
      </w:r>
      <w:r w:rsidRPr="000A7B93">
        <w:rPr>
          <w:rFonts w:ascii="Times New Roman" w:hAnsi="Times New Roman" w:cs="Times New Roman"/>
          <w:kern w:val="2"/>
        </w:rPr>
        <w:t xml:space="preserve"> 10 </w:t>
      </w:r>
      <w:r w:rsidRPr="000A7B93">
        <w:rPr>
          <w:rFonts w:ascii="Times New Roman" w:hAnsi="Times New Roman" w:cs="Times New Roman" w:hint="eastAsia"/>
          <w:kern w:val="2"/>
        </w:rPr>
        <w:t>），每人写一个</w:t>
      </w:r>
      <w:r w:rsidRPr="000A7B93">
        <w:rPr>
          <w:rFonts w:ascii="Times New Roman" w:hAnsi="Times New Roman" w:cs="Times New Roman"/>
          <w:kern w:val="2"/>
        </w:rPr>
        <w:t xml:space="preserve"> 0~100 </w:t>
      </w:r>
      <w:r w:rsidRPr="000A7B93">
        <w:rPr>
          <w:rFonts w:ascii="Times New Roman" w:hAnsi="Times New Roman" w:cs="Times New Roman" w:hint="eastAsia"/>
          <w:kern w:val="2"/>
        </w:rPr>
        <w:t>之间的有理数（不包括</w:t>
      </w:r>
      <w:r w:rsidRPr="000A7B93">
        <w:rPr>
          <w:rFonts w:ascii="Times New Roman" w:hAnsi="Times New Roman" w:cs="Times New Roman"/>
          <w:kern w:val="2"/>
        </w:rPr>
        <w:t xml:space="preserve"> 0 </w:t>
      </w:r>
      <w:r w:rsidRPr="000A7B93">
        <w:rPr>
          <w:rFonts w:ascii="Times New Roman" w:hAnsi="Times New Roman" w:cs="Times New Roman" w:hint="eastAsia"/>
          <w:kern w:val="2"/>
        </w:rPr>
        <w:t>或</w:t>
      </w:r>
      <w:r w:rsidRPr="000A7B93">
        <w:rPr>
          <w:rFonts w:ascii="Times New Roman" w:hAnsi="Times New Roman" w:cs="Times New Roman"/>
          <w:kern w:val="2"/>
        </w:rPr>
        <w:t xml:space="preserve"> 100)</w:t>
      </w:r>
      <w:r w:rsidRPr="000A7B93">
        <w:rPr>
          <w:rFonts w:ascii="Times New Roman" w:hAnsi="Times New Roman" w:cs="Times New Roman" w:hint="eastAsia"/>
          <w:kern w:val="2"/>
        </w:rPr>
        <w:t>，交给裁判，裁判算出所有数字的平均值，然后乘以</w:t>
      </w:r>
      <w:r w:rsidRPr="000A7B93">
        <w:rPr>
          <w:rFonts w:ascii="Times New Roman" w:hAnsi="Times New Roman" w:cs="Times New Roman"/>
          <w:kern w:val="2"/>
        </w:rPr>
        <w:t xml:space="preserve"> 0.618</w:t>
      </w:r>
      <w:r w:rsidRPr="000A7B93">
        <w:rPr>
          <w:rFonts w:ascii="Times New Roman" w:hAnsi="Times New Roman" w:cs="Times New Roman" w:hint="eastAsia"/>
          <w:kern w:val="2"/>
        </w:rPr>
        <w:t>所谓黄金分割常数），得到</w:t>
      </w:r>
      <w:r w:rsidRPr="000A7B93">
        <w:rPr>
          <w:rFonts w:ascii="Times New Roman" w:hAnsi="Times New Roman" w:cs="Times New Roman"/>
          <w:kern w:val="2"/>
        </w:rPr>
        <w:t xml:space="preserve"> G </w:t>
      </w:r>
      <w:r w:rsidRPr="000A7B93">
        <w:rPr>
          <w:rFonts w:ascii="Times New Roman" w:hAnsi="Times New Roman" w:cs="Times New Roman" w:hint="eastAsia"/>
          <w:kern w:val="2"/>
        </w:rPr>
        <w:t>值。提交的数字最靠近</w:t>
      </w:r>
      <w:r w:rsidRPr="000A7B93">
        <w:rPr>
          <w:rFonts w:ascii="Times New Roman" w:hAnsi="Times New Roman" w:cs="Times New Roman"/>
          <w:kern w:val="2"/>
        </w:rPr>
        <w:t xml:space="preserve"> G </w:t>
      </w:r>
      <w:r w:rsidRPr="000A7B93">
        <w:rPr>
          <w:rFonts w:ascii="Times New Roman" w:hAnsi="Times New Roman" w:cs="Times New Roman" w:hint="eastAsia"/>
          <w:kern w:val="2"/>
        </w:rPr>
        <w:t>（取绝对值）的同</w:t>
      </w:r>
      <w:r w:rsidRPr="000A7B93">
        <w:rPr>
          <w:rFonts w:ascii="Times New Roman" w:hAnsi="Times New Roman" w:cs="Times New Roman"/>
          <w:kern w:val="2"/>
        </w:rPr>
        <w:br/>
      </w:r>
      <w:r w:rsidRPr="000A7B93">
        <w:rPr>
          <w:rFonts w:ascii="Times New Roman" w:hAnsi="Times New Roman" w:cs="Times New Roman" w:hint="eastAsia"/>
          <w:kern w:val="2"/>
        </w:rPr>
        <w:t>学得到</w:t>
      </w:r>
      <w:r w:rsidRPr="000A7B93">
        <w:rPr>
          <w:rFonts w:ascii="Times New Roman" w:hAnsi="Times New Roman" w:cs="Times New Roman"/>
          <w:kern w:val="2"/>
        </w:rPr>
        <w:t xml:space="preserve"> N </w:t>
      </w:r>
      <w:r w:rsidRPr="000A7B93">
        <w:rPr>
          <w:rFonts w:ascii="Times New Roman" w:hAnsi="Times New Roman" w:cs="Times New Roman" w:hint="eastAsia"/>
          <w:kern w:val="2"/>
        </w:rPr>
        <w:t>分，离</w:t>
      </w:r>
      <w:r w:rsidRPr="000A7B93">
        <w:rPr>
          <w:rFonts w:ascii="Times New Roman" w:hAnsi="Times New Roman" w:cs="Times New Roman"/>
          <w:kern w:val="2"/>
        </w:rPr>
        <w:t xml:space="preserve"> G </w:t>
      </w:r>
      <w:r w:rsidRPr="000A7B93">
        <w:rPr>
          <w:rFonts w:ascii="Times New Roman" w:hAnsi="Times New Roman" w:cs="Times New Roman" w:hint="eastAsia"/>
          <w:kern w:val="2"/>
        </w:rPr>
        <w:t>最远的同学得到－</w:t>
      </w:r>
      <w:r w:rsidRPr="000A7B93">
        <w:rPr>
          <w:rFonts w:ascii="Times New Roman" w:hAnsi="Times New Roman" w:cs="Times New Roman"/>
          <w:kern w:val="2"/>
        </w:rPr>
        <w:t xml:space="preserve"> 2 </w:t>
      </w:r>
      <w:r w:rsidRPr="000A7B93">
        <w:rPr>
          <w:rFonts w:ascii="Times New Roman" w:hAnsi="Times New Roman" w:cs="Times New Roman" w:hint="eastAsia"/>
          <w:kern w:val="2"/>
        </w:rPr>
        <w:t>分，其他同学得</w:t>
      </w:r>
      <w:r w:rsidRPr="000A7B93">
        <w:rPr>
          <w:rFonts w:ascii="Times New Roman" w:hAnsi="Times New Roman" w:cs="Times New Roman"/>
          <w:kern w:val="2"/>
        </w:rPr>
        <w:t xml:space="preserve"> 0 </w:t>
      </w:r>
      <w:r w:rsidRPr="000A7B93">
        <w:rPr>
          <w:rFonts w:ascii="Times New Roman" w:hAnsi="Times New Roman" w:cs="Times New Roman" w:hint="eastAsia"/>
          <w:kern w:val="2"/>
        </w:rPr>
        <w:t>分</w:t>
      </w:r>
      <w:r w:rsidRPr="000A7B93">
        <w:rPr>
          <w:rFonts w:ascii="Times New Roman" w:hAnsi="Times New Roman" w:cs="Times New Roman"/>
          <w:kern w:val="2"/>
        </w:rPr>
        <w:t>。</w:t>
      </w:r>
    </w:p>
    <w:p w14:paraId="22A8958A" w14:textId="77777777" w:rsidR="00961FCE" w:rsidRPr="000A7B93" w:rsidRDefault="00961FCE" w:rsidP="00961FCE">
      <w:pPr>
        <w:widowControl/>
        <w:numPr>
          <w:ilvl w:val="0"/>
          <w:numId w:val="9"/>
        </w:numPr>
        <w:spacing w:before="150" w:after="150"/>
        <w:ind w:left="1170" w:firstLine="0"/>
        <w:jc w:val="left"/>
        <w:rPr>
          <w:sz w:val="24"/>
        </w:rPr>
      </w:pPr>
      <w:r w:rsidRPr="000A7B93">
        <w:rPr>
          <w:rFonts w:hint="eastAsia"/>
          <w:sz w:val="24"/>
        </w:rPr>
        <w:t>为用户提供便利的输入界面</w:t>
      </w:r>
      <w:r w:rsidRPr="000A7B93">
        <w:rPr>
          <w:sz w:val="24"/>
        </w:rPr>
        <w:t>。</w:t>
      </w:r>
    </w:p>
    <w:p w14:paraId="387D8F46" w14:textId="77777777" w:rsidR="00961FCE" w:rsidRPr="000A7B93" w:rsidRDefault="00961FCE" w:rsidP="00961FCE">
      <w:pPr>
        <w:widowControl/>
        <w:numPr>
          <w:ilvl w:val="0"/>
          <w:numId w:val="9"/>
        </w:numPr>
        <w:spacing w:before="150" w:after="150"/>
        <w:ind w:left="1170" w:firstLine="0"/>
        <w:jc w:val="left"/>
        <w:rPr>
          <w:sz w:val="24"/>
        </w:rPr>
      </w:pPr>
      <w:r w:rsidRPr="000A7B93">
        <w:rPr>
          <w:rFonts w:hint="eastAsia"/>
          <w:sz w:val="24"/>
        </w:rPr>
        <w:t>该游戏每次至少可以运行</w:t>
      </w:r>
      <w:r w:rsidRPr="000A7B93">
        <w:rPr>
          <w:sz w:val="24"/>
        </w:rPr>
        <w:t xml:space="preserve"> 10 </w:t>
      </w:r>
      <w:r w:rsidRPr="000A7B93">
        <w:rPr>
          <w:rFonts w:hint="eastAsia"/>
          <w:sz w:val="24"/>
        </w:rPr>
        <w:t>轮以上，并能够保留各轮比赛结果</w:t>
      </w:r>
      <w:r w:rsidRPr="000A7B93">
        <w:rPr>
          <w:sz w:val="24"/>
        </w:rPr>
        <w:t>。</w:t>
      </w:r>
    </w:p>
    <w:p w14:paraId="43EE367D" w14:textId="77777777" w:rsidR="00961FCE" w:rsidRPr="000A7B93" w:rsidRDefault="00961FCE" w:rsidP="00961FCE">
      <w:pPr>
        <w:widowControl/>
        <w:numPr>
          <w:ilvl w:val="0"/>
          <w:numId w:val="9"/>
        </w:numPr>
        <w:spacing w:before="150" w:after="150"/>
        <w:ind w:left="1170" w:firstLine="0"/>
        <w:jc w:val="left"/>
        <w:rPr>
          <w:sz w:val="24"/>
        </w:rPr>
      </w:pPr>
      <w:r w:rsidRPr="000A7B93">
        <w:rPr>
          <w:rFonts w:hint="eastAsia"/>
          <w:sz w:val="24"/>
        </w:rPr>
        <w:t>多机游戏，远程游玩</w:t>
      </w:r>
    </w:p>
    <w:p w14:paraId="24AD2CE2" w14:textId="77777777" w:rsidR="00961FCE" w:rsidRPr="000A7B93" w:rsidRDefault="00961FCE" w:rsidP="00961FCE">
      <w:pPr>
        <w:widowControl/>
        <w:numPr>
          <w:ilvl w:val="0"/>
          <w:numId w:val="9"/>
        </w:numPr>
        <w:spacing w:before="150" w:after="150"/>
        <w:ind w:left="1170" w:firstLine="0"/>
        <w:jc w:val="left"/>
        <w:rPr>
          <w:sz w:val="24"/>
        </w:rPr>
      </w:pPr>
      <w:r w:rsidRPr="000A7B93">
        <w:rPr>
          <w:rFonts w:hint="eastAsia"/>
          <w:sz w:val="24"/>
        </w:rPr>
        <w:t>提供结果可视化</w:t>
      </w:r>
    </w:p>
    <w:p w14:paraId="229F9AEB" w14:textId="77777777" w:rsidR="00961FCE" w:rsidRPr="00843C25" w:rsidRDefault="00961FCE" w:rsidP="00961FCE">
      <w:pPr>
        <w:spacing w:line="400" w:lineRule="exact"/>
        <w:ind w:firstLine="420"/>
        <w:rPr>
          <w:b/>
          <w:bCs/>
          <w:sz w:val="24"/>
        </w:rPr>
      </w:pPr>
      <w:r w:rsidRPr="00843C25">
        <w:rPr>
          <w:b/>
          <w:bCs/>
          <w:sz w:val="24"/>
        </w:rPr>
        <w:tab/>
        <w:t>1.3</w:t>
      </w:r>
      <w:r w:rsidRPr="00843C25">
        <w:rPr>
          <w:rFonts w:hint="eastAsia"/>
          <w:b/>
          <w:bCs/>
          <w:sz w:val="24"/>
        </w:rPr>
        <w:t>需求分析：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3237"/>
        <w:gridCol w:w="4509"/>
      </w:tblGrid>
      <w:tr w:rsidR="00961FCE" w:rsidRPr="000A7B93" w14:paraId="15F26396" w14:textId="77777777" w:rsidTr="00503A56">
        <w:tc>
          <w:tcPr>
            <w:tcW w:w="3237" w:type="dxa"/>
          </w:tcPr>
          <w:p w14:paraId="6006E16A" w14:textId="77777777" w:rsidR="00961FCE" w:rsidRDefault="00961FCE" w:rsidP="00503A56">
            <w:p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场景</w:t>
            </w:r>
          </w:p>
        </w:tc>
        <w:tc>
          <w:tcPr>
            <w:tcW w:w="4509" w:type="dxa"/>
          </w:tcPr>
          <w:p w14:paraId="03029A9E" w14:textId="77777777" w:rsidR="00961FCE" w:rsidRDefault="00961FCE" w:rsidP="00503A56">
            <w:p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解决方案</w:t>
            </w:r>
          </w:p>
        </w:tc>
      </w:tr>
      <w:tr w:rsidR="00961FCE" w:rsidRPr="000A7B93" w14:paraId="46342F7D" w14:textId="77777777" w:rsidTr="00503A56">
        <w:tc>
          <w:tcPr>
            <w:tcW w:w="3237" w:type="dxa"/>
          </w:tcPr>
          <w:p w14:paraId="0EE33036" w14:textId="77777777" w:rsidR="00961FCE" w:rsidRDefault="00961FCE" w:rsidP="00503A56">
            <w:p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统计数字、计算黄金点很麻烦</w:t>
            </w:r>
          </w:p>
        </w:tc>
        <w:tc>
          <w:tcPr>
            <w:tcW w:w="4509" w:type="dxa"/>
          </w:tcPr>
          <w:p w14:paraId="3CBD535F" w14:textId="77777777" w:rsidR="00961FCE" w:rsidRPr="002A7A90" w:rsidRDefault="00961FCE" w:rsidP="00503A56">
            <w:p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采用我们的黄金点数游戏</w:t>
            </w:r>
          </w:p>
        </w:tc>
      </w:tr>
      <w:tr w:rsidR="00961FCE" w:rsidRPr="000A7B93" w14:paraId="6C28C8D8" w14:textId="77777777" w:rsidTr="00503A56">
        <w:tc>
          <w:tcPr>
            <w:tcW w:w="3237" w:type="dxa"/>
          </w:tcPr>
          <w:p w14:paraId="5B0EAF4B" w14:textId="77777777" w:rsidR="00961FCE" w:rsidRDefault="00961FCE" w:rsidP="00503A56">
            <w:p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每人都得在一台电脑上输入</w:t>
            </w:r>
          </w:p>
        </w:tc>
        <w:tc>
          <w:tcPr>
            <w:tcW w:w="4509" w:type="dxa"/>
          </w:tcPr>
          <w:p w14:paraId="5D67A4C4" w14:textId="77777777" w:rsidR="00961FCE" w:rsidRDefault="00961FCE" w:rsidP="00503A56">
            <w:p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我们提供了账号注册、远程游玩的功能</w:t>
            </w:r>
          </w:p>
        </w:tc>
      </w:tr>
      <w:tr w:rsidR="00961FCE" w:rsidRPr="000A7B93" w14:paraId="1E8F0947" w14:textId="77777777" w:rsidTr="00503A56">
        <w:tc>
          <w:tcPr>
            <w:tcW w:w="3237" w:type="dxa"/>
          </w:tcPr>
          <w:p w14:paraId="73ADF7E8" w14:textId="77777777" w:rsidR="00961FCE" w:rsidRDefault="00961FCE" w:rsidP="00503A56">
            <w:p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不好预估分数的趋势</w:t>
            </w:r>
          </w:p>
        </w:tc>
        <w:tc>
          <w:tcPr>
            <w:tcW w:w="4509" w:type="dxa"/>
          </w:tcPr>
          <w:p w14:paraId="740C7FC8" w14:textId="77777777" w:rsidR="00961FCE" w:rsidRDefault="00961FCE" w:rsidP="00503A56">
            <w:p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由输入图表一眼可知输入的分布，为博弈提供更方便的判断</w:t>
            </w:r>
          </w:p>
        </w:tc>
      </w:tr>
    </w:tbl>
    <w:p w14:paraId="7063B8BD" w14:textId="77777777" w:rsidR="00961FCE" w:rsidRPr="008C1357" w:rsidRDefault="00961FCE" w:rsidP="00961FCE">
      <w:pPr>
        <w:spacing w:line="400" w:lineRule="exact"/>
        <w:ind w:firstLine="420"/>
        <w:rPr>
          <w:b/>
          <w:bCs/>
          <w:sz w:val="24"/>
        </w:rPr>
      </w:pPr>
      <w:r w:rsidRPr="008C1357">
        <w:rPr>
          <w:rFonts w:hint="eastAsia"/>
          <w:b/>
          <w:bCs/>
          <w:sz w:val="24"/>
        </w:rPr>
        <w:t>（</w:t>
      </w:r>
      <w:r w:rsidRPr="008C1357">
        <w:rPr>
          <w:rFonts w:hint="eastAsia"/>
          <w:b/>
          <w:bCs/>
          <w:sz w:val="24"/>
        </w:rPr>
        <w:t>2</w:t>
      </w:r>
      <w:r w:rsidRPr="008C1357">
        <w:rPr>
          <w:rFonts w:hint="eastAsia"/>
          <w:b/>
          <w:bCs/>
          <w:sz w:val="24"/>
        </w:rPr>
        <w:t>）设计：</w:t>
      </w:r>
    </w:p>
    <w:p w14:paraId="3CB32398" w14:textId="77777777" w:rsidR="00961FCE" w:rsidRPr="008C1357" w:rsidRDefault="00961FCE" w:rsidP="00961FCE">
      <w:pPr>
        <w:rPr>
          <w:b/>
          <w:bCs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8C1357">
        <w:rPr>
          <w:b/>
          <w:bCs/>
          <w:sz w:val="24"/>
        </w:rPr>
        <w:t>2.1</w:t>
      </w:r>
      <w:r w:rsidRPr="008C1357">
        <w:rPr>
          <w:rFonts w:hint="eastAsia"/>
          <w:b/>
          <w:bCs/>
          <w:sz w:val="24"/>
        </w:rPr>
        <w:t xml:space="preserve"> </w:t>
      </w:r>
      <w:r w:rsidRPr="008C1357">
        <w:rPr>
          <w:rFonts w:hint="eastAsia"/>
          <w:b/>
          <w:bCs/>
          <w:sz w:val="24"/>
        </w:rPr>
        <w:t>整体框架</w:t>
      </w:r>
    </w:p>
    <w:p w14:paraId="3F695EA7" w14:textId="77777777" w:rsidR="00961FCE" w:rsidRPr="000A7B93" w:rsidRDefault="00961FCE" w:rsidP="00961FCE">
      <w:pPr>
        <w:rPr>
          <w:sz w:val="24"/>
        </w:rPr>
      </w:pPr>
      <w:r w:rsidRPr="000A7B93">
        <w:rPr>
          <w:sz w:val="24"/>
        </w:rPr>
        <w:tab/>
      </w:r>
      <w:r w:rsidRPr="000A7B93">
        <w:rPr>
          <w:sz w:val="24"/>
        </w:rPr>
        <w:tab/>
      </w:r>
      <w:r w:rsidRPr="000A7B93">
        <w:rPr>
          <w:rFonts w:hint="eastAsia"/>
          <w:sz w:val="24"/>
        </w:rPr>
        <w:t>客户端与服务器通过</w:t>
      </w:r>
      <w:r w:rsidRPr="000A7B93">
        <w:rPr>
          <w:rFonts w:hint="eastAsia"/>
          <w:sz w:val="24"/>
        </w:rPr>
        <w:t>socket</w:t>
      </w:r>
      <w:r w:rsidRPr="000A7B93">
        <w:rPr>
          <w:rFonts w:hint="eastAsia"/>
          <w:sz w:val="24"/>
        </w:rPr>
        <w:t>，服务器使用数据库使数据持久化，保存和使用用户账户、密码等信息。</w:t>
      </w:r>
    </w:p>
    <w:p w14:paraId="4860FDBD" w14:textId="77777777" w:rsidR="00961FCE" w:rsidRPr="000A7B93" w:rsidRDefault="00961FCE" w:rsidP="00961FCE">
      <w:pPr>
        <w:rPr>
          <w:sz w:val="24"/>
        </w:rPr>
      </w:pPr>
    </w:p>
    <w:p w14:paraId="4BF32A07" w14:textId="77777777" w:rsidR="00961FCE" w:rsidRPr="000A7B93" w:rsidRDefault="00961FCE" w:rsidP="00961FCE">
      <w:pPr>
        <w:jc w:val="center"/>
        <w:rPr>
          <w:sz w:val="24"/>
        </w:rPr>
      </w:pPr>
      <w:r w:rsidRPr="000A7B93">
        <w:rPr>
          <w:rFonts w:hint="eastAsia"/>
          <w:noProof/>
          <w:sz w:val="24"/>
        </w:rPr>
        <w:lastRenderedPageBreak/>
        <w:drawing>
          <wp:inline distT="0" distB="0" distL="0" distR="0" wp14:anchorId="55A2B314" wp14:editId="5DBCE2E0">
            <wp:extent cx="3700490" cy="2471596"/>
            <wp:effectExtent l="0" t="0" r="0" b="508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054" cy="249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3DBC" w14:textId="77777777" w:rsidR="00961FCE" w:rsidRPr="008C1357" w:rsidRDefault="00961FCE" w:rsidP="00961FCE">
      <w:pPr>
        <w:spacing w:line="400" w:lineRule="exact"/>
        <w:ind w:firstLine="420"/>
        <w:rPr>
          <w:b/>
          <w:bCs/>
          <w:sz w:val="24"/>
        </w:rPr>
      </w:pPr>
      <w:r>
        <w:rPr>
          <w:sz w:val="24"/>
        </w:rPr>
        <w:tab/>
      </w:r>
      <w:r w:rsidRPr="008C1357">
        <w:rPr>
          <w:rFonts w:hint="eastAsia"/>
          <w:b/>
          <w:bCs/>
          <w:sz w:val="24"/>
        </w:rPr>
        <w:t>2</w:t>
      </w:r>
      <w:r w:rsidRPr="008C1357">
        <w:rPr>
          <w:b/>
          <w:bCs/>
          <w:sz w:val="24"/>
        </w:rPr>
        <w:t xml:space="preserve">.2 </w:t>
      </w:r>
      <w:r w:rsidRPr="008C1357">
        <w:rPr>
          <w:rFonts w:hint="eastAsia"/>
          <w:b/>
          <w:bCs/>
          <w:sz w:val="24"/>
        </w:rPr>
        <w:t>通讯框架</w:t>
      </w:r>
    </w:p>
    <w:p w14:paraId="006D446B" w14:textId="77777777" w:rsidR="00961FCE" w:rsidRPr="000A7B93" w:rsidRDefault="00961FCE" w:rsidP="00961FCE">
      <w:pPr>
        <w:rPr>
          <w:sz w:val="24"/>
        </w:rPr>
      </w:pPr>
      <w:r w:rsidRPr="000A7B93">
        <w:rPr>
          <w:sz w:val="24"/>
        </w:rPr>
        <w:tab/>
      </w:r>
      <w:r>
        <w:rPr>
          <w:sz w:val="24"/>
        </w:rPr>
        <w:tab/>
      </w:r>
      <w:r w:rsidRPr="000A7B93">
        <w:rPr>
          <w:rFonts w:hint="eastAsia"/>
          <w:sz w:val="24"/>
        </w:rPr>
        <w:t>数据通讯按照程序运行的阶段可分为三个阶段，划分三个阶段的依据主要为服务器的线程状态连接阶段：多个客户端对应一个服务器线程；大厅阶段：一对一；游戏阶段：多对一。</w:t>
      </w:r>
    </w:p>
    <w:p w14:paraId="7AE67EA8" w14:textId="77777777" w:rsidR="00961FCE" w:rsidRPr="008C1357" w:rsidRDefault="00961FCE" w:rsidP="00961FCE">
      <w:pPr>
        <w:rPr>
          <w:b/>
          <w:bCs/>
          <w:sz w:val="24"/>
        </w:rPr>
      </w:pPr>
      <w:r w:rsidRPr="000A7B93">
        <w:rPr>
          <w:sz w:val="24"/>
        </w:rPr>
        <w:tab/>
      </w:r>
      <w:r>
        <w:rPr>
          <w:sz w:val="24"/>
        </w:rPr>
        <w:tab/>
      </w:r>
      <w:r w:rsidRPr="008C1357">
        <w:rPr>
          <w:b/>
          <w:bCs/>
          <w:sz w:val="24"/>
        </w:rPr>
        <w:t xml:space="preserve">2.3 </w:t>
      </w:r>
      <w:r w:rsidRPr="008C1357">
        <w:rPr>
          <w:rFonts w:hint="eastAsia"/>
          <w:b/>
          <w:bCs/>
          <w:sz w:val="24"/>
        </w:rPr>
        <w:t>客户端</w:t>
      </w:r>
      <w:r w:rsidRPr="008C1357">
        <w:rPr>
          <w:rFonts w:hint="eastAsia"/>
          <w:b/>
          <w:bCs/>
          <w:sz w:val="24"/>
        </w:rPr>
        <w:t>GUI</w:t>
      </w:r>
      <w:r w:rsidRPr="008C1357">
        <w:rPr>
          <w:rFonts w:hint="eastAsia"/>
          <w:b/>
          <w:bCs/>
          <w:sz w:val="24"/>
        </w:rPr>
        <w:t>：</w:t>
      </w:r>
    </w:p>
    <w:p w14:paraId="7795DF4D" w14:textId="77777777" w:rsidR="00961FCE" w:rsidRPr="000A7B93" w:rsidRDefault="00961FCE" w:rsidP="00961FCE">
      <w:pPr>
        <w:rPr>
          <w:sz w:val="24"/>
        </w:rPr>
      </w:pPr>
      <w:r w:rsidRPr="000A7B93">
        <w:rPr>
          <w:sz w:val="24"/>
        </w:rPr>
        <w:tab/>
      </w:r>
      <w:r>
        <w:rPr>
          <w:sz w:val="24"/>
        </w:rPr>
        <w:tab/>
      </w:r>
      <w:r w:rsidRPr="000A7B93">
        <w:rPr>
          <w:rFonts w:hint="eastAsia"/>
          <w:sz w:val="24"/>
        </w:rPr>
        <w:t>采用</w:t>
      </w:r>
      <w:r w:rsidRPr="000A7B93">
        <w:rPr>
          <w:rFonts w:hint="eastAsia"/>
          <w:sz w:val="24"/>
        </w:rPr>
        <w:t>wxpython</w:t>
      </w:r>
      <w:r w:rsidRPr="000A7B93">
        <w:rPr>
          <w:rFonts w:hint="eastAsia"/>
          <w:sz w:val="24"/>
        </w:rPr>
        <w:t>得</w:t>
      </w:r>
      <w:r w:rsidRPr="000A7B93">
        <w:rPr>
          <w:rFonts w:hint="eastAsia"/>
          <w:sz w:val="24"/>
        </w:rPr>
        <w:t>GUI</w:t>
      </w:r>
      <w:r w:rsidRPr="000A7B93">
        <w:rPr>
          <w:rFonts w:hint="eastAsia"/>
          <w:sz w:val="24"/>
        </w:rPr>
        <w:t>框架，一共有</w:t>
      </w:r>
      <w:r w:rsidRPr="000A7B93">
        <w:rPr>
          <w:rFonts w:hint="eastAsia"/>
          <w:sz w:val="24"/>
        </w:rPr>
        <w:t>loginFrame</w:t>
      </w:r>
      <w:r w:rsidRPr="000A7B93">
        <w:rPr>
          <w:rFonts w:hint="eastAsia"/>
          <w:sz w:val="24"/>
        </w:rPr>
        <w:t>、</w:t>
      </w:r>
      <w:r w:rsidRPr="000A7B93">
        <w:rPr>
          <w:sz w:val="24"/>
        </w:rPr>
        <w:t>registerDialog</w:t>
      </w:r>
      <w:r w:rsidRPr="000A7B93">
        <w:rPr>
          <w:rFonts w:hint="eastAsia"/>
          <w:sz w:val="24"/>
        </w:rPr>
        <w:t>、</w:t>
      </w:r>
      <w:r w:rsidRPr="000A7B93">
        <w:rPr>
          <w:rFonts w:hint="eastAsia"/>
          <w:sz w:val="24"/>
        </w:rPr>
        <w:t>roomFrame</w:t>
      </w:r>
      <w:r w:rsidRPr="000A7B93">
        <w:rPr>
          <w:rFonts w:hint="eastAsia"/>
          <w:sz w:val="24"/>
        </w:rPr>
        <w:t>、</w:t>
      </w:r>
      <w:r w:rsidRPr="000A7B93">
        <w:rPr>
          <w:rFonts w:hint="eastAsia"/>
          <w:sz w:val="24"/>
        </w:rPr>
        <w:t>gameFrame</w:t>
      </w:r>
      <w:r w:rsidRPr="000A7B93">
        <w:rPr>
          <w:rFonts w:hint="eastAsia"/>
          <w:sz w:val="24"/>
        </w:rPr>
        <w:t>四个页面，使用</w:t>
      </w:r>
      <w:r w:rsidRPr="000A7B93">
        <w:rPr>
          <w:rFonts w:hint="eastAsia"/>
          <w:sz w:val="24"/>
        </w:rPr>
        <w:t>guiManager</w:t>
      </w:r>
      <w:r w:rsidRPr="000A7B93">
        <w:rPr>
          <w:rFonts w:hint="eastAsia"/>
          <w:sz w:val="24"/>
        </w:rPr>
        <w:t>来管理面板。</w:t>
      </w:r>
    </w:p>
    <w:p w14:paraId="4BA4847C" w14:textId="77777777" w:rsidR="00961FCE" w:rsidRPr="008C1357" w:rsidRDefault="00961FCE" w:rsidP="00961FCE">
      <w:pPr>
        <w:rPr>
          <w:b/>
          <w:bCs/>
          <w:sz w:val="24"/>
        </w:rPr>
      </w:pPr>
      <w:r w:rsidRPr="000A7B93">
        <w:rPr>
          <w:sz w:val="24"/>
        </w:rPr>
        <w:tab/>
      </w:r>
      <w:r>
        <w:rPr>
          <w:sz w:val="24"/>
        </w:rPr>
        <w:tab/>
      </w:r>
      <w:r w:rsidRPr="008C1357">
        <w:rPr>
          <w:b/>
          <w:bCs/>
          <w:sz w:val="24"/>
        </w:rPr>
        <w:t xml:space="preserve">2.4 </w:t>
      </w:r>
      <w:r w:rsidRPr="008C1357">
        <w:rPr>
          <w:rFonts w:hint="eastAsia"/>
          <w:b/>
          <w:bCs/>
          <w:sz w:val="24"/>
        </w:rPr>
        <w:t>可视化</w:t>
      </w:r>
    </w:p>
    <w:p w14:paraId="017B581A" w14:textId="77777777" w:rsidR="00961FCE" w:rsidRPr="000A7B93" w:rsidRDefault="00961FCE" w:rsidP="00961FCE">
      <w:pPr>
        <w:rPr>
          <w:sz w:val="24"/>
        </w:rPr>
      </w:pPr>
      <w:r w:rsidRPr="000A7B93">
        <w:rPr>
          <w:sz w:val="24"/>
        </w:rPr>
        <w:tab/>
      </w:r>
      <w:r>
        <w:rPr>
          <w:sz w:val="24"/>
        </w:rPr>
        <w:tab/>
      </w:r>
      <w:r w:rsidRPr="000A7B93">
        <w:rPr>
          <w:rFonts w:hint="eastAsia"/>
          <w:sz w:val="24"/>
        </w:rPr>
        <w:t>程序的数据可视化部分通过调用</w:t>
      </w:r>
      <w:r w:rsidRPr="000A7B93">
        <w:rPr>
          <w:rFonts w:hint="eastAsia"/>
          <w:sz w:val="24"/>
        </w:rPr>
        <w:t>matplotlib</w:t>
      </w:r>
      <w:r w:rsidRPr="000A7B93">
        <w:rPr>
          <w:rFonts w:hint="eastAsia"/>
          <w:sz w:val="24"/>
        </w:rPr>
        <w:t>中的函数实现。</w:t>
      </w:r>
      <w:r w:rsidRPr="000A7B93">
        <w:rPr>
          <w:rFonts w:hint="eastAsia"/>
          <w:sz w:val="24"/>
        </w:rPr>
        <w:t>matplotlib.pyplot</w:t>
      </w:r>
      <w:r w:rsidRPr="000A7B93">
        <w:rPr>
          <w:rFonts w:hint="eastAsia"/>
          <w:sz w:val="24"/>
        </w:rPr>
        <w:t>是使</w:t>
      </w:r>
      <w:r w:rsidRPr="000A7B93">
        <w:rPr>
          <w:rFonts w:hint="eastAsia"/>
          <w:sz w:val="24"/>
        </w:rPr>
        <w:t>matplotlib</w:t>
      </w:r>
      <w:r w:rsidRPr="000A7B93">
        <w:rPr>
          <w:rFonts w:hint="eastAsia"/>
          <w:sz w:val="24"/>
        </w:rPr>
        <w:t>像</w:t>
      </w:r>
      <w:r w:rsidRPr="000A7B93">
        <w:rPr>
          <w:rFonts w:hint="eastAsia"/>
          <w:sz w:val="24"/>
        </w:rPr>
        <w:t>MATLAB</w:t>
      </w:r>
      <w:r w:rsidRPr="000A7B93">
        <w:rPr>
          <w:rFonts w:hint="eastAsia"/>
          <w:sz w:val="24"/>
        </w:rPr>
        <w:t>一样工作的函数的集合。</w:t>
      </w:r>
      <w:r w:rsidRPr="000A7B93">
        <w:rPr>
          <w:rFonts w:hint="eastAsia"/>
          <w:sz w:val="24"/>
        </w:rPr>
        <w:t xml:space="preserve"> </w:t>
      </w:r>
      <w:r w:rsidRPr="000A7B93">
        <w:rPr>
          <w:rFonts w:hint="eastAsia"/>
          <w:sz w:val="24"/>
        </w:rPr>
        <w:t>每个</w:t>
      </w:r>
      <w:r w:rsidRPr="000A7B93">
        <w:rPr>
          <w:rFonts w:hint="eastAsia"/>
          <w:sz w:val="24"/>
        </w:rPr>
        <w:t>pyplot</w:t>
      </w:r>
      <w:r w:rsidRPr="000A7B93">
        <w:rPr>
          <w:rFonts w:hint="eastAsia"/>
          <w:sz w:val="24"/>
        </w:rPr>
        <w:t>函数都会对图形进行一些更改：例如，创建图形，在图形中创建绘图区域，在绘图区域中绘制一些线条，用标签装饰绘图等。</w:t>
      </w:r>
    </w:p>
    <w:p w14:paraId="73EF82C2" w14:textId="77777777" w:rsidR="00961FCE" w:rsidRPr="000A7B93" w:rsidRDefault="00961FCE" w:rsidP="00961FCE">
      <w:pPr>
        <w:rPr>
          <w:sz w:val="24"/>
        </w:rPr>
      </w:pPr>
      <w:r w:rsidRPr="000A7B93">
        <w:rPr>
          <w:sz w:val="24"/>
        </w:rPr>
        <w:tab/>
      </w:r>
    </w:p>
    <w:p w14:paraId="467837DA" w14:textId="77777777" w:rsidR="00961FCE" w:rsidRPr="00FE3CDD" w:rsidRDefault="00961FCE" w:rsidP="00961FCE">
      <w:pPr>
        <w:rPr>
          <w:b/>
          <w:bCs/>
          <w:sz w:val="24"/>
        </w:rPr>
      </w:pPr>
      <w:r>
        <w:rPr>
          <w:sz w:val="24"/>
        </w:rPr>
        <w:tab/>
      </w:r>
      <w:r w:rsidRPr="00FE3CDD">
        <w:rPr>
          <w:rFonts w:hint="eastAsia"/>
          <w:b/>
          <w:bCs/>
          <w:sz w:val="24"/>
        </w:rPr>
        <w:t>(</w:t>
      </w:r>
      <w:r w:rsidRPr="00FE3CDD">
        <w:rPr>
          <w:b/>
          <w:bCs/>
          <w:sz w:val="24"/>
        </w:rPr>
        <w:t>3)</w:t>
      </w:r>
      <w:r w:rsidRPr="00FE3CDD">
        <w:rPr>
          <w:rFonts w:hint="eastAsia"/>
          <w:b/>
          <w:bCs/>
          <w:sz w:val="24"/>
        </w:rPr>
        <w:t>实现</w:t>
      </w:r>
    </w:p>
    <w:p w14:paraId="0D037074" w14:textId="77777777" w:rsidR="00961FCE" w:rsidRPr="000A7B93" w:rsidRDefault="00961FCE" w:rsidP="00961FCE">
      <w:pPr>
        <w:rPr>
          <w:sz w:val="24"/>
        </w:rPr>
      </w:pPr>
      <w:r>
        <w:rPr>
          <w:sz w:val="24"/>
        </w:rPr>
        <w:tab/>
      </w:r>
      <w:r w:rsidRPr="000A7B93">
        <w:rPr>
          <w:rFonts w:hint="eastAsia"/>
          <w:sz w:val="24"/>
        </w:rPr>
        <w:t>通讯采用</w:t>
      </w:r>
      <w:r w:rsidRPr="000A7B93">
        <w:rPr>
          <w:rFonts w:hint="eastAsia"/>
          <w:sz w:val="24"/>
        </w:rPr>
        <w:t>socket</w:t>
      </w:r>
      <w:r w:rsidRPr="000A7B93">
        <w:rPr>
          <w:rFonts w:hint="eastAsia"/>
          <w:sz w:val="24"/>
        </w:rPr>
        <w:t>实现，对于每个客户端，服务器会创建一个线程来与之交互，采用自己定义的</w:t>
      </w:r>
      <w:r w:rsidRPr="000A7B93">
        <w:rPr>
          <w:rFonts w:hint="eastAsia"/>
          <w:sz w:val="24"/>
        </w:rPr>
        <w:t>json</w:t>
      </w:r>
      <w:r w:rsidRPr="000A7B93">
        <w:rPr>
          <w:rFonts w:hint="eastAsia"/>
          <w:sz w:val="24"/>
        </w:rPr>
        <w:t>数据可以很方便地传递信息。</w:t>
      </w:r>
    </w:p>
    <w:p w14:paraId="57FDC5D7" w14:textId="77777777" w:rsidR="00961FCE" w:rsidRPr="000A7B93" w:rsidRDefault="00961FCE" w:rsidP="00961FCE">
      <w:pPr>
        <w:rPr>
          <w:sz w:val="24"/>
        </w:rPr>
      </w:pPr>
      <w:r>
        <w:rPr>
          <w:sz w:val="24"/>
        </w:rPr>
        <w:tab/>
      </w:r>
      <w:r w:rsidRPr="000A7B93">
        <w:rPr>
          <w:rFonts w:hint="eastAsia"/>
          <w:sz w:val="24"/>
        </w:rPr>
        <w:t>服务器获取所有用户的输入，求平均数并乘以</w:t>
      </w:r>
      <w:r w:rsidRPr="000A7B93">
        <w:rPr>
          <w:sz w:val="24"/>
        </w:rPr>
        <w:t>0.618</w:t>
      </w:r>
      <w:r w:rsidRPr="000A7B93">
        <w:rPr>
          <w:rFonts w:hint="eastAsia"/>
          <w:sz w:val="24"/>
        </w:rPr>
        <w:t>计算出结果并返回给用户，并且把历史分数存入数据库。</w:t>
      </w:r>
    </w:p>
    <w:p w14:paraId="3D9BAFAF" w14:textId="77777777" w:rsidR="00961FCE" w:rsidRPr="000A7B93" w:rsidRDefault="00961FCE" w:rsidP="00961FCE">
      <w:pPr>
        <w:rPr>
          <w:sz w:val="24"/>
        </w:rPr>
      </w:pPr>
      <w:r w:rsidRPr="000A7B93">
        <w:rPr>
          <w:rFonts w:hint="eastAsia"/>
          <w:sz w:val="24"/>
        </w:rPr>
        <w:lastRenderedPageBreak/>
        <w:t>游戏面板由左侧的功能选择栏与右侧的主面板构成，点击左侧按钮可切换右侧面板显示的内容。</w:t>
      </w:r>
    </w:p>
    <w:p w14:paraId="23A4784C" w14:textId="298FFEA6" w:rsidR="00961FCE" w:rsidRPr="00BA5BD5" w:rsidRDefault="00961FCE" w:rsidP="00961FCE">
      <w:pPr>
        <w:rPr>
          <w:sz w:val="24"/>
        </w:rPr>
      </w:pPr>
      <w:r>
        <w:rPr>
          <w:sz w:val="24"/>
        </w:rPr>
        <w:tab/>
      </w:r>
      <w:r w:rsidRPr="000A7B93">
        <w:rPr>
          <w:rFonts w:hint="eastAsia"/>
          <w:sz w:val="24"/>
        </w:rPr>
        <w:t>可视化部分通过</w:t>
      </w:r>
      <w:r w:rsidRPr="000A7B93">
        <w:rPr>
          <w:sz w:val="24"/>
        </w:rPr>
        <w:t>matplotlib</w:t>
      </w:r>
      <w:r w:rsidRPr="000A7B93">
        <w:rPr>
          <w:rFonts w:hint="eastAsia"/>
          <w:sz w:val="24"/>
        </w:rPr>
        <w:t>实现，获取所有用户在此轮游戏中的输入，再用</w:t>
      </w:r>
      <w:r w:rsidRPr="000A7B93">
        <w:rPr>
          <w:sz w:val="24"/>
        </w:rPr>
        <w:t>matplotlib.pyplot</w:t>
      </w:r>
      <w:r w:rsidRPr="000A7B93">
        <w:rPr>
          <w:rFonts w:hint="eastAsia"/>
          <w:sz w:val="24"/>
        </w:rPr>
        <w:t>中的</w:t>
      </w:r>
      <w:r w:rsidRPr="000A7B93">
        <w:rPr>
          <w:rFonts w:hint="eastAsia"/>
          <w:sz w:val="24"/>
        </w:rPr>
        <w:t>hist</w:t>
      </w:r>
      <w:r w:rsidRPr="000A7B93">
        <w:rPr>
          <w:sz w:val="24"/>
        </w:rPr>
        <w:t>()</w:t>
      </w:r>
      <w:r w:rsidRPr="000A7B93">
        <w:rPr>
          <w:rFonts w:hint="eastAsia"/>
          <w:sz w:val="24"/>
        </w:rPr>
        <w:t>函数绘制成直方图，显示在游戏面板上。</w:t>
      </w:r>
    </w:p>
    <w:p w14:paraId="77A7BCCB" w14:textId="77777777" w:rsidR="00961FCE" w:rsidRPr="00767C3A" w:rsidRDefault="00961FCE" w:rsidP="00961FCE">
      <w:pPr>
        <w:rPr>
          <w:b/>
          <w:bCs/>
          <w:sz w:val="24"/>
        </w:rPr>
      </w:pPr>
      <w:r>
        <w:rPr>
          <w:b/>
          <w:bCs/>
          <w:sz w:val="24"/>
        </w:rPr>
        <w:tab/>
      </w:r>
      <w:r w:rsidRPr="00767C3A">
        <w:rPr>
          <w:rFonts w:hint="eastAsia"/>
          <w:b/>
          <w:bCs/>
          <w:sz w:val="24"/>
        </w:rPr>
        <w:t>（</w:t>
      </w:r>
      <w:r w:rsidRPr="00767C3A">
        <w:rPr>
          <w:rFonts w:hint="eastAsia"/>
          <w:b/>
          <w:bCs/>
          <w:sz w:val="24"/>
        </w:rPr>
        <w:t>4</w:t>
      </w:r>
      <w:r w:rsidRPr="00767C3A">
        <w:rPr>
          <w:rFonts w:hint="eastAsia"/>
          <w:b/>
          <w:bCs/>
          <w:sz w:val="24"/>
        </w:rPr>
        <w:t>）测试</w:t>
      </w:r>
    </w:p>
    <w:p w14:paraId="7902B8FF" w14:textId="77777777" w:rsidR="00961FCE" w:rsidRPr="00586E51" w:rsidRDefault="00961FCE" w:rsidP="00961FCE">
      <w:pPr>
        <w:pStyle w:val="ListParagraph"/>
        <w:ind w:firstLineChars="0" w:firstLine="0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/>
          <w:sz w:val="24"/>
          <w:szCs w:val="24"/>
        </w:rPr>
        <w:tab/>
      </w:r>
      <w:r w:rsidRPr="00586E51">
        <w:rPr>
          <w:rFonts w:ascii="Times New Roman" w:eastAsia="SimSun" w:hAnsi="Times New Roman" w:cs="Times New Roman"/>
          <w:b/>
          <w:bCs/>
          <w:sz w:val="24"/>
          <w:szCs w:val="24"/>
        </w:rPr>
        <w:t>4.1</w:t>
      </w:r>
      <w:r w:rsidRPr="00586E51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注册</w:t>
      </w:r>
      <w:r w:rsidRPr="00586E51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/</w:t>
      </w:r>
      <w:r w:rsidRPr="00586E51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登陆子流程</w:t>
      </w:r>
    </w:p>
    <w:p w14:paraId="787FF536" w14:textId="77777777" w:rsidR="00961FCE" w:rsidRPr="000A7B93" w:rsidRDefault="00961FCE" w:rsidP="00961FCE">
      <w:pPr>
        <w:pStyle w:val="ListParagraph"/>
        <w:ind w:firstLineChars="0" w:firstLine="0"/>
        <w:rPr>
          <w:rFonts w:ascii="Times New Roman" w:eastAsia="SimSun" w:hAnsi="Times New Roman" w:cs="Times New Roman"/>
          <w:sz w:val="24"/>
          <w:szCs w:val="24"/>
        </w:rPr>
      </w:pPr>
      <w:r w:rsidRPr="000A7B93"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25898B2" wp14:editId="0BE6BF08">
            <wp:simplePos x="0" y="0"/>
            <wp:positionH relativeFrom="margin">
              <wp:posOffset>2709545</wp:posOffset>
            </wp:positionH>
            <wp:positionV relativeFrom="paragraph">
              <wp:posOffset>271780</wp:posOffset>
            </wp:positionV>
            <wp:extent cx="2684145" cy="2417445"/>
            <wp:effectExtent l="0" t="0" r="0" b="0"/>
            <wp:wrapSquare wrapText="bothSides"/>
            <wp:docPr id="6" name="图片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7B93"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E3B4BA2" wp14:editId="33D14265">
            <wp:simplePos x="0" y="0"/>
            <wp:positionH relativeFrom="column">
              <wp:posOffset>0</wp:posOffset>
            </wp:positionH>
            <wp:positionV relativeFrom="paragraph">
              <wp:posOffset>192405</wp:posOffset>
            </wp:positionV>
            <wp:extent cx="2616591" cy="2658064"/>
            <wp:effectExtent l="0" t="0" r="0" b="9525"/>
            <wp:wrapSquare wrapText="bothSides"/>
            <wp:docPr id="5" name="图片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591" cy="265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F0C14" w14:textId="77777777" w:rsidR="00961FCE" w:rsidRPr="000A7B93" w:rsidRDefault="00961FCE" w:rsidP="00961FCE">
      <w:pPr>
        <w:rPr>
          <w:sz w:val="24"/>
        </w:rPr>
      </w:pPr>
    </w:p>
    <w:p w14:paraId="70AF5805" w14:textId="77777777" w:rsidR="00961FCE" w:rsidRPr="00140D69" w:rsidRDefault="00961FCE" w:rsidP="00961FCE">
      <w:pPr>
        <w:rPr>
          <w:b/>
          <w:bCs/>
          <w:sz w:val="24"/>
        </w:rPr>
      </w:pPr>
      <w:r>
        <w:rPr>
          <w:b/>
          <w:bCs/>
          <w:sz w:val="24"/>
        </w:rPr>
        <w:tab/>
      </w:r>
      <w:r>
        <w:rPr>
          <w:b/>
          <w:bCs/>
          <w:sz w:val="24"/>
        </w:rPr>
        <w:tab/>
      </w:r>
      <w:r w:rsidRPr="00140D69">
        <w:rPr>
          <w:rFonts w:hint="eastAsia"/>
          <w:b/>
          <w:bCs/>
          <w:sz w:val="24"/>
        </w:rPr>
        <w:t>测试结果：</w:t>
      </w:r>
    </w:p>
    <w:p w14:paraId="11D0A238" w14:textId="77777777" w:rsidR="00961FCE" w:rsidRPr="000A7B93" w:rsidRDefault="00961FCE" w:rsidP="00961FCE">
      <w:pPr>
        <w:jc w:val="center"/>
        <w:rPr>
          <w:sz w:val="24"/>
        </w:rPr>
      </w:pPr>
      <w:r w:rsidRPr="000A7B93">
        <w:rPr>
          <w:rFonts w:hint="eastAsia"/>
          <w:noProof/>
          <w:sz w:val="24"/>
        </w:rPr>
        <w:drawing>
          <wp:inline distT="0" distB="0" distL="0" distR="0" wp14:anchorId="7DECED89" wp14:editId="0561A09A">
            <wp:extent cx="2447351" cy="2369940"/>
            <wp:effectExtent l="0" t="0" r="3810" b="508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1548" cy="238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B93">
        <w:rPr>
          <w:rFonts w:hint="eastAsia"/>
          <w:noProof/>
          <w:sz w:val="24"/>
        </w:rPr>
        <w:drawing>
          <wp:inline distT="0" distB="0" distL="0" distR="0" wp14:anchorId="0D5AE2EE" wp14:editId="72C073AA">
            <wp:extent cx="2393950" cy="2364394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3915" cy="23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EF20" w14:textId="77777777" w:rsidR="00961FCE" w:rsidRPr="000A7B93" w:rsidRDefault="00961FCE" w:rsidP="00961FCE">
      <w:pPr>
        <w:jc w:val="center"/>
        <w:rPr>
          <w:sz w:val="24"/>
        </w:rPr>
      </w:pPr>
    </w:p>
    <w:p w14:paraId="75415B9D" w14:textId="77777777" w:rsidR="00961FCE" w:rsidRPr="000A7B93" w:rsidRDefault="00961FCE" w:rsidP="00961FCE">
      <w:pPr>
        <w:rPr>
          <w:sz w:val="24"/>
        </w:rPr>
      </w:pPr>
    </w:p>
    <w:p w14:paraId="676490B1" w14:textId="77777777" w:rsidR="00961FCE" w:rsidRPr="00586E51" w:rsidRDefault="00961FCE" w:rsidP="00961FCE">
      <w:pPr>
        <w:rPr>
          <w:b/>
          <w:bCs/>
          <w:sz w:val="24"/>
        </w:rPr>
      </w:pPr>
      <w:r>
        <w:rPr>
          <w:b/>
          <w:bCs/>
          <w:sz w:val="24"/>
        </w:rPr>
        <w:tab/>
      </w:r>
      <w:r>
        <w:rPr>
          <w:b/>
          <w:bCs/>
          <w:sz w:val="24"/>
        </w:rPr>
        <w:tab/>
      </w:r>
      <w:r w:rsidRPr="00586E51">
        <w:rPr>
          <w:b/>
          <w:bCs/>
          <w:sz w:val="24"/>
        </w:rPr>
        <w:t xml:space="preserve">4.2 </w:t>
      </w:r>
      <w:r w:rsidRPr="00586E51">
        <w:rPr>
          <w:rFonts w:hint="eastAsia"/>
          <w:b/>
          <w:bCs/>
          <w:sz w:val="24"/>
        </w:rPr>
        <w:t>游戏主流程</w:t>
      </w:r>
    </w:p>
    <w:p w14:paraId="180FBD7B" w14:textId="77777777" w:rsidR="00961FCE" w:rsidRPr="000A7B93" w:rsidRDefault="00961FCE" w:rsidP="00961FCE">
      <w:pPr>
        <w:jc w:val="center"/>
        <w:rPr>
          <w:sz w:val="24"/>
        </w:rPr>
      </w:pPr>
      <w:r w:rsidRPr="000A7B93">
        <w:rPr>
          <w:noProof/>
          <w:sz w:val="24"/>
        </w:rPr>
        <w:lastRenderedPageBreak/>
        <w:drawing>
          <wp:inline distT="0" distB="0" distL="0" distR="0" wp14:anchorId="5C222B3B" wp14:editId="25E1549F">
            <wp:extent cx="5732145" cy="2832100"/>
            <wp:effectExtent l="0" t="0" r="1905" b="6350"/>
            <wp:docPr id="3" name="Picture 3" descr="A picture containing text, indoor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ndoor, wh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CFBB" w14:textId="77777777" w:rsidR="00961FCE" w:rsidRPr="000A7B93" w:rsidRDefault="00961FCE" w:rsidP="00961FCE">
      <w:pPr>
        <w:rPr>
          <w:sz w:val="24"/>
        </w:rPr>
      </w:pPr>
    </w:p>
    <w:p w14:paraId="1B020DAE" w14:textId="77777777" w:rsidR="00961FCE" w:rsidRPr="00586E51" w:rsidRDefault="00961FCE" w:rsidP="00961FCE">
      <w:pPr>
        <w:rPr>
          <w:b/>
          <w:bCs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586E51">
        <w:rPr>
          <w:rFonts w:hint="eastAsia"/>
          <w:b/>
          <w:bCs/>
          <w:sz w:val="24"/>
        </w:rPr>
        <w:t>加入房间测试结果：</w:t>
      </w:r>
    </w:p>
    <w:p w14:paraId="38D39065" w14:textId="77777777" w:rsidR="00961FCE" w:rsidRPr="000A7B93" w:rsidRDefault="00961FCE" w:rsidP="00961FCE">
      <w:pPr>
        <w:jc w:val="center"/>
        <w:rPr>
          <w:sz w:val="24"/>
        </w:rPr>
      </w:pPr>
      <w:r w:rsidRPr="000A7B93">
        <w:rPr>
          <w:noProof/>
          <w:sz w:val="24"/>
        </w:rPr>
        <w:drawing>
          <wp:inline distT="0" distB="0" distL="0" distR="0" wp14:anchorId="5078179A" wp14:editId="2A2E3F7F">
            <wp:extent cx="2887332" cy="1756881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1569" cy="17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B93">
        <w:rPr>
          <w:noProof/>
          <w:sz w:val="24"/>
        </w:rPr>
        <w:drawing>
          <wp:inline distT="0" distB="0" distL="0" distR="0" wp14:anchorId="4B46A8BA" wp14:editId="70C3CD3F">
            <wp:extent cx="2382770" cy="2240868"/>
            <wp:effectExtent l="0" t="0" r="508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9593" cy="226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57C6" w14:textId="77777777" w:rsidR="00961FCE" w:rsidRPr="00894AD8" w:rsidRDefault="00961FCE" w:rsidP="00961FCE">
      <w:pPr>
        <w:jc w:val="left"/>
        <w:rPr>
          <w:b/>
          <w:bCs/>
          <w:sz w:val="24"/>
        </w:rPr>
      </w:pPr>
      <w:r>
        <w:rPr>
          <w:b/>
          <w:bCs/>
          <w:sz w:val="24"/>
        </w:rPr>
        <w:tab/>
      </w:r>
      <w:r>
        <w:rPr>
          <w:b/>
          <w:bCs/>
          <w:sz w:val="24"/>
        </w:rPr>
        <w:tab/>
      </w:r>
      <w:r w:rsidRPr="00894AD8">
        <w:rPr>
          <w:rFonts w:hint="eastAsia"/>
          <w:b/>
          <w:bCs/>
          <w:sz w:val="24"/>
        </w:rPr>
        <w:t>游戏输入测试结果：</w:t>
      </w:r>
    </w:p>
    <w:p w14:paraId="5CCEFBAE" w14:textId="77777777" w:rsidR="00961FCE" w:rsidRPr="000A7B93" w:rsidRDefault="00961FCE" w:rsidP="00961FCE">
      <w:pPr>
        <w:jc w:val="center"/>
        <w:rPr>
          <w:sz w:val="24"/>
        </w:rPr>
      </w:pPr>
      <w:r w:rsidRPr="000A7B93">
        <w:rPr>
          <w:noProof/>
          <w:sz w:val="24"/>
        </w:rPr>
        <w:drawing>
          <wp:inline distT="0" distB="0" distL="0" distR="0" wp14:anchorId="22A5D663" wp14:editId="4F1E480A">
            <wp:extent cx="2498725" cy="1802006"/>
            <wp:effectExtent l="0" t="0" r="3175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0497" cy="183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B93">
        <w:rPr>
          <w:noProof/>
          <w:sz w:val="24"/>
        </w:rPr>
        <w:drawing>
          <wp:inline distT="0" distB="0" distL="0" distR="0" wp14:anchorId="57BE8AB0" wp14:editId="43DB60B9">
            <wp:extent cx="2537717" cy="1813821"/>
            <wp:effectExtent l="0" t="0" r="2540" b="254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6620" cy="18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1742" w14:textId="77777777" w:rsidR="00961FCE" w:rsidRPr="00894AD8" w:rsidRDefault="00961FCE" w:rsidP="00961FCE">
      <w:pPr>
        <w:jc w:val="left"/>
        <w:rPr>
          <w:b/>
          <w:bCs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894AD8">
        <w:rPr>
          <w:rFonts w:hint="eastAsia"/>
          <w:b/>
          <w:bCs/>
          <w:sz w:val="24"/>
        </w:rPr>
        <w:t>游戏结果显示及可视化结果：</w:t>
      </w:r>
    </w:p>
    <w:p w14:paraId="317AF8AC" w14:textId="77777777" w:rsidR="00961FCE" w:rsidRPr="000A7B93" w:rsidRDefault="00961FCE" w:rsidP="00961FCE">
      <w:pPr>
        <w:jc w:val="center"/>
        <w:rPr>
          <w:sz w:val="24"/>
        </w:rPr>
      </w:pPr>
      <w:r w:rsidRPr="000A7B93">
        <w:rPr>
          <w:noProof/>
          <w:sz w:val="24"/>
        </w:rPr>
        <w:lastRenderedPageBreak/>
        <w:drawing>
          <wp:inline distT="0" distB="0" distL="0" distR="0" wp14:anchorId="521A6A6E" wp14:editId="5A71D3E7">
            <wp:extent cx="2845942" cy="2028762"/>
            <wp:effectExtent l="0" t="0" r="0" b="381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172" cy="20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B93">
        <w:rPr>
          <w:noProof/>
          <w:sz w:val="24"/>
        </w:rPr>
        <w:drawing>
          <wp:inline distT="0" distB="0" distL="0" distR="0" wp14:anchorId="5BDB2BDE" wp14:editId="022ED385">
            <wp:extent cx="2875915" cy="2059049"/>
            <wp:effectExtent l="0" t="0" r="0" b="0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3445" cy="20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DB1B" w14:textId="4E3012B3" w:rsidR="001221BC" w:rsidRDefault="005F2C0F" w:rsidP="005F2C0F">
      <w:pPr>
        <w:jc w:val="center"/>
      </w:pPr>
      <w:r w:rsidRPr="000A7B93">
        <w:rPr>
          <w:noProof/>
          <w:sz w:val="24"/>
        </w:rPr>
        <w:drawing>
          <wp:inline distT="0" distB="0" distL="0" distR="0" wp14:anchorId="254A457B" wp14:editId="2D583B1A">
            <wp:extent cx="3615655" cy="2584671"/>
            <wp:effectExtent l="0" t="0" r="4445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4680" cy="259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0DF1" w14:textId="77777777" w:rsidR="001221BC" w:rsidRPr="001221BC" w:rsidRDefault="001221BC" w:rsidP="001221BC"/>
    <w:p w14:paraId="1A171252" w14:textId="1B9CD4EB" w:rsidR="009522F4" w:rsidRPr="00750111" w:rsidRDefault="007B0DF3" w:rsidP="00E11A14">
      <w:pPr>
        <w:pStyle w:val="Heading1"/>
        <w:spacing w:before="290"/>
      </w:pPr>
      <w:r>
        <w:rPr>
          <w:rFonts w:ascii="SimSun" w:hAnsi="SimSun" w:hint="eastAsia"/>
        </w:rPr>
        <w:t>2</w:t>
      </w:r>
      <w:r w:rsidR="00750111" w:rsidRPr="00E11A14">
        <w:rPr>
          <w:rFonts w:ascii="SimSun" w:hAnsi="SimSun" w:hint="eastAsia"/>
        </w:rPr>
        <w:t xml:space="preserve"> </w:t>
      </w:r>
      <w:r w:rsidR="00CE7D21">
        <w:rPr>
          <w:rFonts w:hint="eastAsia"/>
        </w:rPr>
        <w:t>作者主要工作</w:t>
      </w:r>
    </w:p>
    <w:p w14:paraId="6ECBF75E" w14:textId="4761FAC5" w:rsidR="00D603C2" w:rsidRPr="007A1E63" w:rsidRDefault="007A1E63" w:rsidP="007A1E63">
      <w:pPr>
        <w:rPr>
          <w:sz w:val="24"/>
        </w:rPr>
      </w:pPr>
      <w:r>
        <w:rPr>
          <w:sz w:val="24"/>
        </w:rPr>
        <w:tab/>
      </w:r>
      <w:r w:rsidR="00D603C2">
        <w:rPr>
          <w:rFonts w:hint="eastAsia"/>
          <w:sz w:val="24"/>
        </w:rPr>
        <w:t>连接：</w:t>
      </w:r>
      <w:r w:rsidR="007C1E98" w:rsidRPr="007C1E98">
        <w:rPr>
          <w:rFonts w:hint="eastAsia"/>
          <w:sz w:val="24"/>
        </w:rPr>
        <w:t>服务器在主线程监听某端口，收到客户端连接请求时，服务器将为每一个客户端创建一个线程（玩家线程），并携带</w:t>
      </w:r>
      <w:r w:rsidR="007C1E98" w:rsidRPr="007C1E98">
        <w:rPr>
          <w:rFonts w:hint="eastAsia"/>
          <w:sz w:val="24"/>
        </w:rPr>
        <w:t>socket</w:t>
      </w:r>
      <w:r w:rsidR="007C1E98" w:rsidRPr="007C1E98">
        <w:rPr>
          <w:rFonts w:hint="eastAsia"/>
          <w:sz w:val="24"/>
        </w:rPr>
        <w:t>用于通讯。</w:t>
      </w:r>
    </w:p>
    <w:p w14:paraId="13844E40" w14:textId="70499D78" w:rsidR="005D615C" w:rsidRPr="007A1E63" w:rsidRDefault="005D615C" w:rsidP="007A1E63">
      <w:pPr>
        <w:rPr>
          <w:sz w:val="24"/>
        </w:rPr>
      </w:pPr>
      <w:r w:rsidRPr="007A1E63">
        <w:rPr>
          <w:sz w:val="24"/>
        </w:rPr>
        <w:tab/>
      </w:r>
      <w:r w:rsidRPr="007A1E63">
        <w:rPr>
          <w:rFonts w:hint="eastAsia"/>
          <w:sz w:val="24"/>
        </w:rPr>
        <w:t>注册：用户输入用户名，两次输入密码，检查两次密码是否正确，查询数据库该用户名是否被注册；若两次密码不对或用户名已被注册则返回注册失败，否则注册成功。</w:t>
      </w:r>
    </w:p>
    <w:p w14:paraId="21DDB6AE" w14:textId="0349B45C" w:rsidR="00D603C2" w:rsidRPr="007A1E63" w:rsidRDefault="00D603C2" w:rsidP="007A1E63">
      <w:pPr>
        <w:rPr>
          <w:sz w:val="24"/>
        </w:rPr>
      </w:pPr>
      <w:r w:rsidRPr="007A1E63">
        <w:rPr>
          <w:sz w:val="24"/>
        </w:rPr>
        <w:tab/>
      </w:r>
      <w:r w:rsidR="005D615C" w:rsidRPr="007A1E63">
        <w:rPr>
          <w:rFonts w:hint="eastAsia"/>
          <w:sz w:val="24"/>
        </w:rPr>
        <w:t>登陆：用户输入用户名和密码</w:t>
      </w:r>
      <w:r w:rsidR="007C1E98" w:rsidRPr="007A1E63">
        <w:rPr>
          <w:rFonts w:hint="eastAsia"/>
          <w:sz w:val="24"/>
        </w:rPr>
        <w:t>，若正确则登陆成功，进入大厅界面，否则返回登陆失败。</w:t>
      </w:r>
    </w:p>
    <w:p w14:paraId="3788AD50" w14:textId="68AD405F" w:rsidR="007C1E98" w:rsidRPr="007A1E63" w:rsidRDefault="007C1E98" w:rsidP="007A1E63">
      <w:pPr>
        <w:rPr>
          <w:sz w:val="24"/>
        </w:rPr>
      </w:pPr>
      <w:r w:rsidRPr="007A1E63">
        <w:rPr>
          <w:sz w:val="24"/>
        </w:rPr>
        <w:tab/>
      </w:r>
      <w:r w:rsidRPr="007A1E63">
        <w:rPr>
          <w:rFonts w:hint="eastAsia"/>
          <w:sz w:val="24"/>
        </w:rPr>
        <w:t>创建房间：向服务器发送包含房间名、房间人数、游戏轮数的请求，</w:t>
      </w:r>
      <w:r w:rsidR="00D92762" w:rsidRPr="007A1E63">
        <w:rPr>
          <w:rFonts w:hint="eastAsia"/>
          <w:sz w:val="24"/>
        </w:rPr>
        <w:t>若该房间存在则创建成功，进入游戏界面，否则返回创建失败。</w:t>
      </w:r>
    </w:p>
    <w:p w14:paraId="598B5D9E" w14:textId="2E0DB6AE" w:rsidR="00D92762" w:rsidRPr="007A1E63" w:rsidRDefault="00D92762" w:rsidP="007A1E63">
      <w:pPr>
        <w:rPr>
          <w:sz w:val="24"/>
        </w:rPr>
      </w:pPr>
      <w:r w:rsidRPr="007A1E63">
        <w:rPr>
          <w:sz w:val="24"/>
        </w:rPr>
        <w:tab/>
      </w:r>
      <w:r w:rsidRPr="007A1E63">
        <w:rPr>
          <w:rFonts w:hint="eastAsia"/>
          <w:sz w:val="24"/>
        </w:rPr>
        <w:t>进入房间：通过房间名进入房间，若不存在或人数已满则返回加入失败。</w:t>
      </w:r>
    </w:p>
    <w:p w14:paraId="26A3BC80" w14:textId="2EC3D345" w:rsidR="00167A10" w:rsidRPr="007A1E63" w:rsidRDefault="00D92762" w:rsidP="007A1E63">
      <w:pPr>
        <w:rPr>
          <w:sz w:val="24"/>
        </w:rPr>
      </w:pPr>
      <w:r w:rsidRPr="007A1E63">
        <w:rPr>
          <w:sz w:val="24"/>
        </w:rPr>
        <w:lastRenderedPageBreak/>
        <w:tab/>
      </w:r>
      <w:r w:rsidR="00A07208" w:rsidRPr="007A1E63">
        <w:rPr>
          <w:rFonts w:hint="eastAsia"/>
          <w:sz w:val="24"/>
        </w:rPr>
        <w:t>游戏界面：玩家将输入发送给服务器，服务器接收到所有的输入后计算黄金点数和玩家得分，并且返回给每个玩家。</w:t>
      </w:r>
    </w:p>
    <w:p w14:paraId="298CB823" w14:textId="5E6B47B3" w:rsidR="00167A10" w:rsidRPr="007A1E63" w:rsidRDefault="00167A10" w:rsidP="007A1E63">
      <w:pPr>
        <w:rPr>
          <w:sz w:val="24"/>
        </w:rPr>
      </w:pPr>
      <w:r w:rsidRPr="007A1E63">
        <w:rPr>
          <w:sz w:val="24"/>
        </w:rPr>
        <w:tab/>
      </w:r>
      <w:r w:rsidRPr="007A1E63">
        <w:rPr>
          <w:rFonts w:hint="eastAsia"/>
          <w:sz w:val="24"/>
        </w:rPr>
        <w:t>还写了部分</w:t>
      </w:r>
      <w:r w:rsidRPr="007A1E63">
        <w:rPr>
          <w:rFonts w:hint="eastAsia"/>
          <w:sz w:val="24"/>
        </w:rPr>
        <w:t>UI</w:t>
      </w:r>
      <w:r w:rsidRPr="007A1E63">
        <w:rPr>
          <w:rFonts w:hint="eastAsia"/>
          <w:sz w:val="24"/>
        </w:rPr>
        <w:t>界面。</w:t>
      </w:r>
    </w:p>
    <w:p w14:paraId="751EF7F3" w14:textId="6D54EC4C" w:rsidR="00842056" w:rsidRPr="00CD3EFD" w:rsidRDefault="007B0DF3" w:rsidP="00CE7D21">
      <w:pPr>
        <w:pStyle w:val="Heading1"/>
        <w:spacing w:beforeLines="50" w:before="145" w:afterLines="50" w:after="145"/>
      </w:pPr>
      <w:r>
        <w:rPr>
          <w:rFonts w:ascii="SimSun" w:hAnsi="SimSun" w:hint="eastAsia"/>
          <w:bCs w:val="0"/>
          <w:szCs w:val="30"/>
        </w:rPr>
        <w:t>3</w:t>
      </w:r>
      <w:r w:rsidR="005244C0">
        <w:rPr>
          <w:rFonts w:ascii="SimSun" w:hAnsi="SimSun"/>
          <w:bCs w:val="0"/>
          <w:szCs w:val="30"/>
        </w:rPr>
        <w:t xml:space="preserve"> </w:t>
      </w:r>
      <w:r w:rsidR="00E11A14" w:rsidRPr="00CD3EFD">
        <w:rPr>
          <w:rFonts w:hint="eastAsia"/>
        </w:rPr>
        <w:t>总结</w:t>
      </w:r>
    </w:p>
    <w:p w14:paraId="401B14FF" w14:textId="1AB4C05D" w:rsidR="00E11A14" w:rsidRDefault="00CE63BE" w:rsidP="00CE63BE">
      <w:pPr>
        <w:pStyle w:val="Heading2"/>
        <w:spacing w:before="145" w:after="145"/>
      </w:pPr>
      <w:r>
        <w:rPr>
          <w:rFonts w:hint="eastAsia"/>
        </w:rPr>
        <w:t>3</w:t>
      </w:r>
      <w:r w:rsidR="00B36CBA">
        <w:rPr>
          <w:rFonts w:hint="eastAsia"/>
        </w:rPr>
        <w:t>.1</w:t>
      </w:r>
      <w:r w:rsidR="00B36CBA">
        <w:t xml:space="preserve"> </w:t>
      </w:r>
      <w:r w:rsidR="00B36CBA">
        <w:rPr>
          <w:rFonts w:hint="eastAsia"/>
        </w:rPr>
        <w:t>个人</w:t>
      </w:r>
      <w:r w:rsidR="00F42749">
        <w:rPr>
          <w:rFonts w:hint="eastAsia"/>
        </w:rPr>
        <w:t>软件</w:t>
      </w:r>
      <w:r w:rsidR="00B36CBA">
        <w:rPr>
          <w:rFonts w:hint="eastAsia"/>
        </w:rPr>
        <w:t>过程</w:t>
      </w:r>
    </w:p>
    <w:p w14:paraId="0D0F8C4A" w14:textId="1A1B8B00" w:rsidR="007C4076" w:rsidRPr="007C4076" w:rsidRDefault="007C4076" w:rsidP="007C4076">
      <w:pPr>
        <w:spacing w:line="400" w:lineRule="exact"/>
        <w:ind w:firstLine="420"/>
        <w:rPr>
          <w:sz w:val="24"/>
        </w:rPr>
      </w:pPr>
      <w:r>
        <w:rPr>
          <w:rFonts w:hint="eastAsia"/>
          <w:sz w:val="24"/>
        </w:rPr>
        <w:t>表</w:t>
      </w:r>
      <w:r w:rsidR="0095627B" w:rsidRPr="00CE63BE">
        <w:rPr>
          <w:rFonts w:hint="eastAsia"/>
          <w:sz w:val="24"/>
        </w:rPr>
        <w:t>3</w:t>
      </w:r>
      <w:r w:rsidRPr="00CE63BE">
        <w:rPr>
          <w:rFonts w:hint="eastAsia"/>
          <w:sz w:val="24"/>
        </w:rPr>
        <w:t>-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显示了作者在</w:t>
      </w:r>
      <w:r w:rsidRPr="007C4076">
        <w:rPr>
          <w:rFonts w:hint="eastAsia"/>
          <w:sz w:val="24"/>
        </w:rPr>
        <w:t>整个开发过程中各阶段的时间使用和分配情况</w:t>
      </w:r>
      <w:r>
        <w:rPr>
          <w:rFonts w:hint="eastAsia"/>
          <w:sz w:val="24"/>
        </w:rPr>
        <w:t>。</w:t>
      </w:r>
    </w:p>
    <w:p w14:paraId="2885A024" w14:textId="69AC6D90" w:rsidR="00B36CBA" w:rsidRPr="00EE2334" w:rsidRDefault="00B36CBA" w:rsidP="00B36CBA">
      <w:pPr>
        <w:pStyle w:val="a"/>
        <w:spacing w:before="145" w:after="145"/>
      </w:pPr>
      <w:r w:rsidRPr="00EE2334">
        <w:rPr>
          <w:rFonts w:hint="eastAsia"/>
        </w:rPr>
        <w:t>表</w:t>
      </w:r>
      <w:r w:rsidR="0095627B" w:rsidRPr="00CE63BE">
        <w:rPr>
          <w:rFonts w:hint="eastAsia"/>
        </w:rPr>
        <w:t>3</w:t>
      </w:r>
      <w:r w:rsidRPr="00EE2334">
        <w:rPr>
          <w:rFonts w:hint="eastAsia"/>
        </w:rPr>
        <w:t>-</w:t>
      </w:r>
      <w:r>
        <w:rPr>
          <w:rFonts w:hint="eastAsia"/>
        </w:rPr>
        <w:t>1</w:t>
      </w:r>
      <w:r w:rsidRPr="00EE2334">
        <w:t xml:space="preserve"> </w:t>
      </w:r>
      <w:r>
        <w:rPr>
          <w:rFonts w:hint="eastAsia"/>
        </w:rPr>
        <w:t>个人</w:t>
      </w:r>
      <w:r w:rsidR="00F211BE">
        <w:rPr>
          <w:rFonts w:hint="eastAsia"/>
        </w:rPr>
        <w:t>软件</w:t>
      </w:r>
      <w:r>
        <w:rPr>
          <w:rFonts w:hint="eastAsia"/>
        </w:rPr>
        <w:t>过程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1985"/>
        <w:gridCol w:w="2409"/>
        <w:gridCol w:w="2410"/>
      </w:tblGrid>
      <w:tr w:rsidR="00AD1A0E" w:rsidRPr="003F1DCE" w14:paraId="7C63244C" w14:textId="77777777" w:rsidTr="0095627B">
        <w:trPr>
          <w:jc w:val="center"/>
        </w:trPr>
        <w:tc>
          <w:tcPr>
            <w:tcW w:w="3936" w:type="dxa"/>
            <w:gridSpan w:val="2"/>
            <w:vAlign w:val="center"/>
          </w:tcPr>
          <w:p w14:paraId="295D53D4" w14:textId="77777777" w:rsidR="00AD1A0E" w:rsidRDefault="00AD1A0E" w:rsidP="00AD1A0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阶段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7C65C22E" w14:textId="77777777" w:rsidR="00AD1A0E" w:rsidRDefault="00AD1A0E" w:rsidP="007A0D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实际用时</w:t>
            </w:r>
          </w:p>
          <w:p w14:paraId="66D75A91" w14:textId="77777777" w:rsidR="00AD1A0E" w:rsidRPr="003F1DCE" w:rsidRDefault="00AD1A0E" w:rsidP="007A0D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（以小时为单位）</w:t>
            </w:r>
          </w:p>
        </w:tc>
        <w:tc>
          <w:tcPr>
            <w:tcW w:w="2410" w:type="dxa"/>
          </w:tcPr>
          <w:p w14:paraId="6EBA5041" w14:textId="77777777" w:rsidR="00AD1A0E" w:rsidRDefault="00AD1A0E" w:rsidP="007A0D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用时比例</w:t>
            </w:r>
          </w:p>
          <w:p w14:paraId="7CA5B6CF" w14:textId="77777777" w:rsidR="00AD1A0E" w:rsidRDefault="00AD1A0E" w:rsidP="007A0D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（百分比）</w:t>
            </w:r>
          </w:p>
        </w:tc>
      </w:tr>
      <w:tr w:rsidR="00890C4E" w:rsidRPr="003F1DCE" w14:paraId="293945DE" w14:textId="77777777" w:rsidTr="0095627B">
        <w:trPr>
          <w:jc w:val="center"/>
        </w:trPr>
        <w:tc>
          <w:tcPr>
            <w:tcW w:w="1951" w:type="dxa"/>
            <w:vMerge w:val="restart"/>
            <w:vAlign w:val="center"/>
          </w:tcPr>
          <w:p w14:paraId="0274769E" w14:textId="77777777" w:rsidR="00890C4E" w:rsidRDefault="00890C4E" w:rsidP="00890C4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开发</w:t>
            </w:r>
          </w:p>
          <w:p w14:paraId="48F73A61" w14:textId="77777777" w:rsidR="00890C4E" w:rsidRDefault="00890C4E" w:rsidP="00890C4E">
            <w:pPr>
              <w:jc w:val="center"/>
              <w:rPr>
                <w:szCs w:val="21"/>
              </w:rPr>
            </w:pPr>
            <w:r>
              <w:rPr>
                <w:b/>
                <w:bCs/>
                <w:szCs w:val="21"/>
              </w:rPr>
              <w:t>(</w:t>
            </w:r>
            <w:r w:rsidRPr="00890C4E">
              <w:rPr>
                <w:b/>
                <w:bCs/>
                <w:szCs w:val="21"/>
              </w:rPr>
              <w:t>Development</w:t>
            </w:r>
            <w:r>
              <w:rPr>
                <w:b/>
                <w:bCs/>
                <w:szCs w:val="21"/>
              </w:rPr>
              <w:t>)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F8770CF" w14:textId="77777777" w:rsidR="00890C4E" w:rsidRPr="003F1DCE" w:rsidRDefault="00890C4E" w:rsidP="005033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学习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19FF9051" w14:textId="54AA789D" w:rsidR="00890C4E" w:rsidRPr="003F1DCE" w:rsidRDefault="00103910" w:rsidP="0018595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2410" w:type="dxa"/>
          </w:tcPr>
          <w:p w14:paraId="7C50221A" w14:textId="4F467668" w:rsidR="00890C4E" w:rsidRPr="003F1DCE" w:rsidRDefault="00BE0C5E" w:rsidP="00185951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19.0</w:t>
            </w:r>
            <w:r w:rsidR="00103910">
              <w:rPr>
                <w:szCs w:val="21"/>
              </w:rPr>
              <w:t>%</w:t>
            </w:r>
          </w:p>
        </w:tc>
      </w:tr>
      <w:tr w:rsidR="00890C4E" w:rsidRPr="003F1DCE" w14:paraId="015A0988" w14:textId="77777777" w:rsidTr="0095627B">
        <w:trPr>
          <w:jc w:val="center"/>
        </w:trPr>
        <w:tc>
          <w:tcPr>
            <w:tcW w:w="1951" w:type="dxa"/>
            <w:vMerge/>
          </w:tcPr>
          <w:p w14:paraId="153A2A65" w14:textId="77777777" w:rsidR="00890C4E" w:rsidRDefault="00890C4E" w:rsidP="00503382">
            <w:pPr>
              <w:jc w:val="center"/>
              <w:rPr>
                <w:szCs w:val="21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737928E0" w14:textId="77777777" w:rsidR="00890C4E" w:rsidRPr="003F1DCE" w:rsidRDefault="00890C4E" w:rsidP="005033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需求分析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0A21FE75" w14:textId="28A9D39B" w:rsidR="00890C4E" w:rsidRPr="003F1DCE" w:rsidRDefault="009416D8" w:rsidP="0018595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2410" w:type="dxa"/>
          </w:tcPr>
          <w:p w14:paraId="552B8354" w14:textId="4DCA45C0" w:rsidR="00890C4E" w:rsidRPr="003F1DCE" w:rsidRDefault="00BE0C5E" w:rsidP="00185951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11.9</w:t>
            </w:r>
            <w:r w:rsidR="00103910">
              <w:rPr>
                <w:szCs w:val="21"/>
              </w:rPr>
              <w:t>%</w:t>
            </w:r>
          </w:p>
        </w:tc>
      </w:tr>
      <w:tr w:rsidR="00890C4E" w:rsidRPr="003F1DCE" w14:paraId="5FE6DFB3" w14:textId="77777777" w:rsidTr="0095627B">
        <w:trPr>
          <w:jc w:val="center"/>
        </w:trPr>
        <w:tc>
          <w:tcPr>
            <w:tcW w:w="1951" w:type="dxa"/>
            <w:vMerge/>
          </w:tcPr>
          <w:p w14:paraId="762C5BFA" w14:textId="77777777" w:rsidR="00890C4E" w:rsidRDefault="00890C4E" w:rsidP="00503382">
            <w:pPr>
              <w:jc w:val="center"/>
              <w:rPr>
                <w:szCs w:val="21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1ED18128" w14:textId="77777777" w:rsidR="00890C4E" w:rsidRPr="003F1DCE" w:rsidRDefault="00890C4E" w:rsidP="005033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设计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665499CB" w14:textId="21560395" w:rsidR="00890C4E" w:rsidRPr="003F1DCE" w:rsidRDefault="00103910" w:rsidP="0018595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410" w:type="dxa"/>
          </w:tcPr>
          <w:p w14:paraId="569CFEC6" w14:textId="43DE066F" w:rsidR="00890C4E" w:rsidRPr="003F1DCE" w:rsidRDefault="00BE0C5E" w:rsidP="00185951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9.5</w:t>
            </w:r>
            <w:r w:rsidR="00103910">
              <w:rPr>
                <w:szCs w:val="21"/>
              </w:rPr>
              <w:t>%</w:t>
            </w:r>
          </w:p>
        </w:tc>
      </w:tr>
      <w:tr w:rsidR="00890C4E" w:rsidRPr="003F1DCE" w14:paraId="62D88B3D" w14:textId="77777777" w:rsidTr="0095627B">
        <w:trPr>
          <w:jc w:val="center"/>
        </w:trPr>
        <w:tc>
          <w:tcPr>
            <w:tcW w:w="1951" w:type="dxa"/>
            <w:vMerge/>
          </w:tcPr>
          <w:p w14:paraId="3720B3D7" w14:textId="77777777" w:rsidR="00890C4E" w:rsidRDefault="00890C4E" w:rsidP="00503382">
            <w:pPr>
              <w:jc w:val="center"/>
              <w:rPr>
                <w:szCs w:val="21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7CA00276" w14:textId="77777777" w:rsidR="00890C4E" w:rsidRDefault="00890C4E" w:rsidP="005033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编码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218B7463" w14:textId="18109F28" w:rsidR="00890C4E" w:rsidRDefault="00103910" w:rsidP="00185951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410" w:type="dxa"/>
          </w:tcPr>
          <w:p w14:paraId="7DFCB5D4" w14:textId="3F126692" w:rsidR="00890C4E" w:rsidRDefault="00BE0C5E" w:rsidP="00185951">
            <w:pPr>
              <w:jc w:val="center"/>
            </w:pPr>
            <w:r>
              <w:t>38</w:t>
            </w:r>
            <w:r w:rsidR="00103910">
              <w:t>.1%</w:t>
            </w:r>
          </w:p>
        </w:tc>
      </w:tr>
      <w:tr w:rsidR="00890C4E" w:rsidRPr="003F1DCE" w14:paraId="54768851" w14:textId="77777777" w:rsidTr="0095627B">
        <w:trPr>
          <w:jc w:val="center"/>
        </w:trPr>
        <w:tc>
          <w:tcPr>
            <w:tcW w:w="1951" w:type="dxa"/>
            <w:vMerge/>
          </w:tcPr>
          <w:p w14:paraId="28627B81" w14:textId="77777777" w:rsidR="00890C4E" w:rsidRDefault="00890C4E" w:rsidP="00503382">
            <w:pPr>
              <w:jc w:val="center"/>
              <w:rPr>
                <w:szCs w:val="21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6528BD42" w14:textId="77777777" w:rsidR="00890C4E" w:rsidRDefault="00890C4E" w:rsidP="005033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测试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66F16C0F" w14:textId="17D924F0" w:rsidR="00890C4E" w:rsidRDefault="00103910" w:rsidP="0018595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410" w:type="dxa"/>
          </w:tcPr>
          <w:p w14:paraId="56CB688B" w14:textId="005E68A4" w:rsidR="00890C4E" w:rsidRDefault="00804680" w:rsidP="00185951">
            <w:pPr>
              <w:jc w:val="center"/>
            </w:pPr>
            <w:r>
              <w:t>9.5</w:t>
            </w:r>
            <w:r w:rsidR="00103910">
              <w:t>%</w:t>
            </w:r>
          </w:p>
        </w:tc>
      </w:tr>
      <w:tr w:rsidR="0095627B" w:rsidRPr="003F1DCE" w14:paraId="11AC9BDE" w14:textId="77777777" w:rsidTr="0095627B">
        <w:trPr>
          <w:trHeight w:val="288"/>
          <w:jc w:val="center"/>
        </w:trPr>
        <w:tc>
          <w:tcPr>
            <w:tcW w:w="1951" w:type="dxa"/>
          </w:tcPr>
          <w:p w14:paraId="625873E0" w14:textId="77777777" w:rsidR="0095627B" w:rsidRDefault="0095627B" w:rsidP="0050338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报告</w:t>
            </w:r>
          </w:p>
          <w:p w14:paraId="76623A27" w14:textId="77777777" w:rsidR="0095627B" w:rsidRDefault="0095627B" w:rsidP="00503382">
            <w:pPr>
              <w:jc w:val="center"/>
              <w:rPr>
                <w:szCs w:val="21"/>
              </w:rPr>
            </w:pPr>
            <w:r>
              <w:rPr>
                <w:b/>
                <w:bCs/>
                <w:szCs w:val="21"/>
              </w:rPr>
              <w:t>(Reporting)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315DEBF2" w14:textId="66243731" w:rsidR="0095627B" w:rsidRDefault="0095627B" w:rsidP="00890C4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文档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7B316D77" w14:textId="6EB491AD" w:rsidR="0095627B" w:rsidRDefault="009416D8" w:rsidP="0018595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3241642B" w14:textId="5F655AC3" w:rsidR="0095627B" w:rsidRDefault="00804680" w:rsidP="00185951">
            <w:pPr>
              <w:jc w:val="center"/>
            </w:pPr>
            <w:r>
              <w:t>11.9</w:t>
            </w:r>
            <w:r w:rsidR="00103910">
              <w:t>%</w:t>
            </w:r>
          </w:p>
        </w:tc>
      </w:tr>
      <w:tr w:rsidR="0095627B" w:rsidRPr="003F1DCE" w14:paraId="54104A9F" w14:textId="77777777" w:rsidTr="0095627B">
        <w:trPr>
          <w:trHeight w:val="288"/>
          <w:jc w:val="center"/>
        </w:trPr>
        <w:tc>
          <w:tcPr>
            <w:tcW w:w="3936" w:type="dxa"/>
            <w:gridSpan w:val="2"/>
          </w:tcPr>
          <w:p w14:paraId="73A87381" w14:textId="47779814" w:rsidR="0095627B" w:rsidRDefault="0095627B" w:rsidP="00890C4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合计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2063FF85" w14:textId="5F515708" w:rsidR="0095627B" w:rsidRDefault="00BE0C5E" w:rsidP="00185951">
            <w:pPr>
              <w:jc w:val="center"/>
            </w:pPr>
            <w:r>
              <w:rPr>
                <w:rFonts w:hint="eastAsia"/>
              </w:rPr>
              <w:t>4</w:t>
            </w:r>
            <w:r>
              <w:t>2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374E5B46" w14:textId="4356F202" w:rsidR="0095627B" w:rsidRDefault="00103910" w:rsidP="00185951">
            <w:pPr>
              <w:jc w:val="center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</w:tbl>
    <w:p w14:paraId="100B8676" w14:textId="77777777" w:rsidR="007C4076" w:rsidRDefault="007C4076" w:rsidP="00F84415">
      <w:pPr>
        <w:spacing w:line="400" w:lineRule="exact"/>
        <w:ind w:firstLine="420"/>
        <w:rPr>
          <w:sz w:val="24"/>
        </w:rPr>
      </w:pPr>
    </w:p>
    <w:p w14:paraId="25322866" w14:textId="6AF5FC8C" w:rsidR="00B36CBA" w:rsidRDefault="00CE63BE" w:rsidP="00CE63BE">
      <w:pPr>
        <w:pStyle w:val="Heading2"/>
        <w:spacing w:before="145" w:after="145"/>
      </w:pPr>
      <w:r>
        <w:rPr>
          <w:rFonts w:hint="eastAsia"/>
        </w:rPr>
        <w:t>3.</w:t>
      </w:r>
      <w:r w:rsidR="007C4076" w:rsidRPr="00627918">
        <w:rPr>
          <w:rFonts w:hint="eastAsia"/>
        </w:rPr>
        <w:t>2</w:t>
      </w:r>
      <w:r w:rsidR="007C4076" w:rsidRPr="00627918">
        <w:t xml:space="preserve"> </w:t>
      </w:r>
      <w:r w:rsidR="007C4076" w:rsidRPr="00627918">
        <w:rPr>
          <w:rFonts w:hint="eastAsia"/>
        </w:rPr>
        <w:t>自我评估</w:t>
      </w:r>
    </w:p>
    <w:p w14:paraId="6CBA8D75" w14:textId="42455EB5" w:rsidR="00823A5A" w:rsidRPr="002847D2" w:rsidRDefault="00E11811" w:rsidP="002847D2">
      <w:pPr>
        <w:spacing w:line="400" w:lineRule="exact"/>
        <w:ind w:firstLine="420"/>
        <w:rPr>
          <w:rFonts w:hint="eastAsia"/>
          <w:sz w:val="24"/>
        </w:rPr>
      </w:pPr>
      <w:r>
        <w:tab/>
      </w:r>
      <w:r w:rsidRPr="002847D2">
        <w:rPr>
          <w:rFonts w:hint="eastAsia"/>
          <w:sz w:val="24"/>
        </w:rPr>
        <w:t>这次的项目基本上达到了我们一开始预期的要求</w:t>
      </w:r>
      <w:r w:rsidR="003850A8" w:rsidRPr="002847D2">
        <w:rPr>
          <w:rFonts w:hint="eastAsia"/>
          <w:sz w:val="24"/>
        </w:rPr>
        <w:t>，如：实现游戏的基本功能、提供用户友好的输入界面、</w:t>
      </w:r>
      <w:r w:rsidR="005E3630" w:rsidRPr="002847D2">
        <w:rPr>
          <w:rFonts w:hint="eastAsia"/>
          <w:sz w:val="24"/>
        </w:rPr>
        <w:t>支持自定义游戏轮数、</w:t>
      </w:r>
      <w:r w:rsidR="003850A8" w:rsidRPr="002847D2">
        <w:rPr>
          <w:rFonts w:hint="eastAsia"/>
          <w:sz w:val="24"/>
        </w:rPr>
        <w:t>增加用户和网络功能、提供可视化界面等等</w:t>
      </w:r>
      <w:r w:rsidRPr="002847D2">
        <w:rPr>
          <w:rFonts w:hint="eastAsia"/>
          <w:sz w:val="24"/>
        </w:rPr>
        <w:t>。</w:t>
      </w:r>
    </w:p>
    <w:p w14:paraId="12880393" w14:textId="4BFD5029" w:rsidR="002D2152" w:rsidRPr="002847D2" w:rsidRDefault="00312D39" w:rsidP="002847D2">
      <w:pPr>
        <w:spacing w:line="400" w:lineRule="exact"/>
        <w:ind w:firstLine="420"/>
        <w:rPr>
          <w:sz w:val="24"/>
        </w:rPr>
      </w:pPr>
      <w:r w:rsidRPr="002847D2">
        <w:rPr>
          <w:sz w:val="24"/>
        </w:rPr>
        <w:tab/>
      </w:r>
      <w:r w:rsidR="00733FFF" w:rsidRPr="002847D2">
        <w:rPr>
          <w:rFonts w:hint="eastAsia"/>
          <w:sz w:val="24"/>
        </w:rPr>
        <w:t>这次开发中</w:t>
      </w:r>
      <w:r w:rsidR="00BC0348" w:rsidRPr="002847D2">
        <w:rPr>
          <w:rFonts w:hint="eastAsia"/>
          <w:sz w:val="24"/>
        </w:rPr>
        <w:t>发现其实编码只占其中的一个小部分，更多的需要需求分析、编写文档，毕竟软件开发过程中和别人的</w:t>
      </w:r>
      <w:r w:rsidR="00D01E2B" w:rsidRPr="002847D2">
        <w:rPr>
          <w:rFonts w:hint="eastAsia"/>
          <w:sz w:val="24"/>
        </w:rPr>
        <w:t>交流沟通</w:t>
      </w:r>
      <w:r w:rsidR="00BC0348" w:rsidRPr="002847D2">
        <w:rPr>
          <w:rFonts w:hint="eastAsia"/>
          <w:sz w:val="24"/>
        </w:rPr>
        <w:t>、记录开发过程对我们的开发是有相当大的帮助的</w:t>
      </w:r>
      <w:r w:rsidR="00DF1F2C" w:rsidRPr="002847D2">
        <w:rPr>
          <w:rFonts w:hint="eastAsia"/>
          <w:sz w:val="24"/>
        </w:rPr>
        <w:t>，不然别人甚至自己都看不懂自己写的东西是什么</w:t>
      </w:r>
      <w:r w:rsidR="00BC0348" w:rsidRPr="002847D2">
        <w:rPr>
          <w:rFonts w:hint="eastAsia"/>
          <w:sz w:val="24"/>
        </w:rPr>
        <w:t>。</w:t>
      </w:r>
    </w:p>
    <w:p w14:paraId="46905201" w14:textId="2A838204" w:rsidR="00DF1F2C" w:rsidRPr="002847D2" w:rsidRDefault="00DF1F2C" w:rsidP="002847D2">
      <w:pPr>
        <w:spacing w:line="400" w:lineRule="exact"/>
        <w:ind w:firstLine="420"/>
        <w:rPr>
          <w:rFonts w:hint="eastAsia"/>
          <w:sz w:val="24"/>
        </w:rPr>
      </w:pPr>
      <w:r w:rsidRPr="002847D2">
        <w:rPr>
          <w:sz w:val="24"/>
        </w:rPr>
        <w:tab/>
      </w:r>
      <w:r w:rsidRPr="002847D2">
        <w:rPr>
          <w:rFonts w:hint="eastAsia"/>
          <w:sz w:val="24"/>
        </w:rPr>
        <w:t>一开始的软件架构设计有问题如设计的玩家类、记分板类等等，并不能在此基础上重构，反而搞得太复杂了。在重构之后软件的可扩展性才有提升</w:t>
      </w:r>
      <w:r w:rsidR="00BC3B97" w:rsidRPr="002847D2">
        <w:rPr>
          <w:rFonts w:hint="eastAsia"/>
          <w:sz w:val="24"/>
        </w:rPr>
        <w:t>。在我们能力不够之前，最好是先完成功能，然后再进行完善、重构，软件开发并不是能够一次就到位的，</w:t>
      </w:r>
      <w:r w:rsidR="00E850F4" w:rsidRPr="002847D2">
        <w:rPr>
          <w:rFonts w:hint="eastAsia"/>
          <w:sz w:val="24"/>
        </w:rPr>
        <w:t>一开始设计得太复杂反而无从下手，软件开发</w:t>
      </w:r>
      <w:r w:rsidR="00BC3B97" w:rsidRPr="002847D2">
        <w:rPr>
          <w:rFonts w:hint="eastAsia"/>
          <w:sz w:val="24"/>
        </w:rPr>
        <w:t>需要不断的调试、修改</w:t>
      </w:r>
      <w:r w:rsidR="003F1585" w:rsidRPr="002847D2">
        <w:rPr>
          <w:rFonts w:hint="eastAsia"/>
          <w:sz w:val="24"/>
        </w:rPr>
        <w:t>，好的设计只是帮我们减少弯路而不能避免。</w:t>
      </w:r>
    </w:p>
    <w:p w14:paraId="69751BFD" w14:textId="4855520A" w:rsidR="00C01555" w:rsidRDefault="00D119EB" w:rsidP="00007377">
      <w:pPr>
        <w:spacing w:line="400" w:lineRule="exact"/>
        <w:ind w:firstLine="420"/>
        <w:rPr>
          <w:sz w:val="24"/>
        </w:rPr>
      </w:pPr>
      <w:r>
        <w:rPr>
          <w:rFonts w:hint="eastAsia"/>
          <w:sz w:val="24"/>
        </w:rPr>
        <w:t>这次开发依然存在着一些不足</w:t>
      </w:r>
      <w:r w:rsidR="00E11811">
        <w:rPr>
          <w:rFonts w:hint="eastAsia"/>
          <w:sz w:val="24"/>
        </w:rPr>
        <w:t>：</w:t>
      </w:r>
      <w:r w:rsidR="005F2C0F">
        <w:rPr>
          <w:rFonts w:hint="eastAsia"/>
          <w:sz w:val="24"/>
        </w:rPr>
        <w:t>软件的鲁棒性还需要进一步增强，如用户输入了字母、玩家中途掉线等等</w:t>
      </w:r>
      <w:r w:rsidR="00E11811">
        <w:rPr>
          <w:rFonts w:hint="eastAsia"/>
          <w:sz w:val="24"/>
        </w:rPr>
        <w:t>，</w:t>
      </w:r>
      <w:r w:rsidR="005F2C0F">
        <w:rPr>
          <w:rFonts w:hint="eastAsia"/>
          <w:sz w:val="24"/>
        </w:rPr>
        <w:t>软件的</w:t>
      </w:r>
      <w:r w:rsidR="00F15787">
        <w:rPr>
          <w:rFonts w:hint="eastAsia"/>
          <w:sz w:val="24"/>
        </w:rPr>
        <w:t>图形界面可以进一步美化。</w:t>
      </w:r>
    </w:p>
    <w:p w14:paraId="0C3916D0" w14:textId="5D00AC6B" w:rsidR="00356E2D" w:rsidRPr="005F2C0F" w:rsidRDefault="00356E2D" w:rsidP="00007377">
      <w:pPr>
        <w:spacing w:line="400" w:lineRule="exact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总</w:t>
      </w:r>
      <w:r w:rsidR="00230113">
        <w:rPr>
          <w:rFonts w:hint="eastAsia"/>
          <w:sz w:val="24"/>
        </w:rPr>
        <w:t>的</w:t>
      </w:r>
      <w:r>
        <w:rPr>
          <w:rFonts w:hint="eastAsia"/>
          <w:sz w:val="24"/>
        </w:rPr>
        <w:t>来说，在这个黄金点数的游戏开发中收获、感悟颇多。</w:t>
      </w:r>
    </w:p>
    <w:p w14:paraId="15AAD420" w14:textId="2F21835D" w:rsidR="00267EA8" w:rsidRPr="00987D45" w:rsidRDefault="00CE63BE" w:rsidP="00987D45">
      <w:pPr>
        <w:pStyle w:val="Heading2"/>
        <w:spacing w:before="145" w:after="145"/>
      </w:pPr>
      <w:r>
        <w:rPr>
          <w:rFonts w:hint="eastAsia"/>
        </w:rPr>
        <w:lastRenderedPageBreak/>
        <w:t>3</w:t>
      </w:r>
      <w:r w:rsidR="00B36CBA">
        <w:rPr>
          <w:rFonts w:hint="eastAsia"/>
        </w:rPr>
        <w:t>.</w:t>
      </w:r>
      <w:r>
        <w:rPr>
          <w:rFonts w:hint="eastAsia"/>
        </w:rPr>
        <w:t>3</w:t>
      </w:r>
      <w:r w:rsidR="00B36CBA">
        <w:t xml:space="preserve"> </w:t>
      </w:r>
      <w:r w:rsidR="00B36CBA">
        <w:rPr>
          <w:rFonts w:hint="eastAsia"/>
        </w:rPr>
        <w:t>体会</w:t>
      </w:r>
    </w:p>
    <w:p w14:paraId="5A7778DA" w14:textId="16265BBC" w:rsidR="00A469EE" w:rsidRDefault="00103910" w:rsidP="00CE63BE">
      <w:pPr>
        <w:spacing w:line="400" w:lineRule="exact"/>
        <w:ind w:firstLine="420"/>
        <w:rPr>
          <w:sz w:val="24"/>
        </w:rPr>
      </w:pPr>
      <w:r>
        <w:rPr>
          <w:rFonts w:hint="eastAsia"/>
          <w:sz w:val="24"/>
        </w:rPr>
        <w:t>体会到了结对编程的好处，编程开发并不是一个人埋头苦干就可以做得好的，明确需求、交流沟通是非常重要的事情</w:t>
      </w:r>
      <w:r w:rsidR="00A469EE">
        <w:rPr>
          <w:rFonts w:hint="eastAsia"/>
          <w:sz w:val="24"/>
        </w:rPr>
        <w:t>，对于遇到的问题，人多总是有更多更好的解决办法。</w:t>
      </w:r>
    </w:p>
    <w:p w14:paraId="589A00E7" w14:textId="638D64EA" w:rsidR="00987D45" w:rsidRDefault="00493814" w:rsidP="00CE63BE">
      <w:pPr>
        <w:spacing w:line="400" w:lineRule="exact"/>
        <w:ind w:firstLine="420"/>
        <w:rPr>
          <w:sz w:val="24"/>
        </w:rPr>
      </w:pPr>
      <w:r>
        <w:rPr>
          <w:rFonts w:hint="eastAsia"/>
          <w:sz w:val="24"/>
        </w:rPr>
        <w:t>在开发之前很重要的是明确需求，要明白我们要做什么，做出来的软件应该是什么样的，然后在这之上设计软件的</w:t>
      </w:r>
      <w:r w:rsidR="005A004C">
        <w:rPr>
          <w:rFonts w:hint="eastAsia"/>
          <w:sz w:val="24"/>
        </w:rPr>
        <w:t>结构就更加具有目的性，能节约开发中走弯路和不知道干什么的时间。</w:t>
      </w:r>
      <w:r w:rsidR="00156DC9">
        <w:rPr>
          <w:rFonts w:hint="eastAsia"/>
          <w:sz w:val="24"/>
        </w:rPr>
        <w:t>在开发过程中也要明确自己做这个功能是为了完成哪个功能</w:t>
      </w:r>
      <w:r w:rsidR="00C45527">
        <w:rPr>
          <w:rFonts w:hint="eastAsia"/>
          <w:sz w:val="24"/>
        </w:rPr>
        <w:t>，这样避免了做出来的东西不知道有什么作用</w:t>
      </w:r>
      <w:r w:rsidR="00156DC9">
        <w:rPr>
          <w:rFonts w:hint="eastAsia"/>
          <w:sz w:val="24"/>
        </w:rPr>
        <w:t>。</w:t>
      </w:r>
    </w:p>
    <w:p w14:paraId="08DFAD98" w14:textId="3F79764B" w:rsidR="00A469EE" w:rsidRDefault="00A469EE" w:rsidP="00CE63BE">
      <w:pPr>
        <w:spacing w:line="400" w:lineRule="exact"/>
        <w:ind w:firstLine="420"/>
        <w:rPr>
          <w:sz w:val="24"/>
        </w:rPr>
      </w:pPr>
      <w:r>
        <w:rPr>
          <w:rFonts w:hint="eastAsia"/>
          <w:sz w:val="24"/>
        </w:rPr>
        <w:t>在开发的时候，</w:t>
      </w:r>
      <w:r w:rsidR="0021426E">
        <w:rPr>
          <w:rFonts w:hint="eastAsia"/>
          <w:sz w:val="24"/>
        </w:rPr>
        <w:t>两个人有分工也有合作，由于每个人的节奏不同，怎么保持异步地开发就很重要。我们需要向对方阐述自己所需要被提供的功能</w:t>
      </w:r>
      <w:r w:rsidR="00751B61">
        <w:rPr>
          <w:rFonts w:hint="eastAsia"/>
          <w:sz w:val="24"/>
        </w:rPr>
        <w:t>和</w:t>
      </w:r>
      <w:r w:rsidR="0021426E">
        <w:rPr>
          <w:rFonts w:hint="eastAsia"/>
          <w:sz w:val="24"/>
        </w:rPr>
        <w:t>接口。</w:t>
      </w:r>
      <w:r w:rsidR="00751B61">
        <w:rPr>
          <w:rFonts w:hint="eastAsia"/>
          <w:sz w:val="24"/>
        </w:rPr>
        <w:t>我们有了接口之后就可以直接调用，而不用关心其具体实现，这就是封装和降低耦合的思想吧。这样可以使两个人的开发效率成倍地增加，而不用等待对方。</w:t>
      </w:r>
    </w:p>
    <w:p w14:paraId="31104724" w14:textId="5BFF72B1" w:rsidR="00C85CA0" w:rsidRPr="002847D2" w:rsidRDefault="00987D45" w:rsidP="00CE63BE">
      <w:pPr>
        <w:spacing w:line="400" w:lineRule="exact"/>
        <w:ind w:firstLine="420"/>
        <w:rPr>
          <w:sz w:val="24"/>
        </w:rPr>
      </w:pPr>
      <w:r>
        <w:rPr>
          <w:rFonts w:hint="eastAsia"/>
          <w:sz w:val="24"/>
        </w:rPr>
        <w:t>开发程序并不是一步到位的，</w:t>
      </w:r>
      <w:r w:rsidR="00C8240B">
        <w:rPr>
          <w:rFonts w:hint="eastAsia"/>
          <w:sz w:val="24"/>
        </w:rPr>
        <w:t>都是</w:t>
      </w:r>
      <w:r w:rsidR="00C8240B" w:rsidRPr="002847D2">
        <w:rPr>
          <w:rFonts w:hint="eastAsia"/>
          <w:sz w:val="24"/>
        </w:rPr>
        <w:t>螺旋迭代开发的模式：不断的加入新的要求，然后进行反复的测试。这个过程中可能代码已经重构了很多次，和最初的代码完全不一样了。但是这样的修改是必须的</w:t>
      </w:r>
      <w:r w:rsidR="003434AE" w:rsidRPr="002847D2">
        <w:rPr>
          <w:rFonts w:hint="eastAsia"/>
          <w:sz w:val="24"/>
        </w:rPr>
        <w:t>，程序软件正是在这样的反复修改中使得功能更加完善、结构更加清晰、更加具有鲁棒性。</w:t>
      </w:r>
      <w:r w:rsidR="00C8240B" w:rsidRPr="002847D2">
        <w:rPr>
          <w:rFonts w:hint="eastAsia"/>
          <w:sz w:val="24"/>
        </w:rPr>
        <w:t>有了足够的经验后应该能够更好地设计软件架构，这也是我们需要在今后的学习中积累的。</w:t>
      </w:r>
    </w:p>
    <w:p w14:paraId="71DFE1F7" w14:textId="10D4589E" w:rsidR="009D4507" w:rsidRPr="00CE63BE" w:rsidRDefault="009D4507" w:rsidP="00CE63BE">
      <w:pPr>
        <w:spacing w:line="400" w:lineRule="exact"/>
        <w:ind w:firstLine="420"/>
        <w:rPr>
          <w:sz w:val="24"/>
        </w:rPr>
      </w:pPr>
      <w:r w:rsidRPr="002847D2">
        <w:rPr>
          <w:rFonts w:hint="eastAsia"/>
          <w:sz w:val="24"/>
        </w:rPr>
        <w:t>本次开发用了</w:t>
      </w:r>
      <w:r w:rsidRPr="002847D2">
        <w:rPr>
          <w:rFonts w:hint="eastAsia"/>
          <w:sz w:val="24"/>
        </w:rPr>
        <w:t>git</w:t>
      </w:r>
      <w:r w:rsidRPr="002847D2">
        <w:rPr>
          <w:rFonts w:hint="eastAsia"/>
          <w:sz w:val="24"/>
        </w:rPr>
        <w:t>工具来同步开发进度、控制开发版本，掌握一些开发工具对我们开发效率的提升也是相当有帮助的。</w:t>
      </w:r>
    </w:p>
    <w:sectPr w:rsidR="009D4507" w:rsidRPr="00CE63BE" w:rsidSect="005651B6">
      <w:footerReference w:type="first" r:id="rId24"/>
      <w:pgSz w:w="11907" w:h="16840" w:code="9"/>
      <w:pgMar w:top="1361" w:right="1440" w:bottom="1361" w:left="1440" w:header="851" w:footer="992" w:gutter="0"/>
      <w:cols w:space="425"/>
      <w:docGrid w:type="lines" w:linePitch="290" w:charSpace="248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CCEE0F" w14:textId="77777777" w:rsidR="00D604A0" w:rsidRDefault="00D604A0">
      <w:r>
        <w:separator/>
      </w:r>
    </w:p>
  </w:endnote>
  <w:endnote w:type="continuationSeparator" w:id="0">
    <w:p w14:paraId="246BEF28" w14:textId="77777777" w:rsidR="00D604A0" w:rsidRDefault="00D60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iTi_GB2312">
    <w:altName w:val="Microsoft YaHei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BD561F" w14:textId="77777777" w:rsidR="00307960" w:rsidRDefault="00307960" w:rsidP="005651B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  <w:rFonts w:hint="eastAsia"/>
      </w:rPr>
      <w:t>-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  <w:rFonts w:hint="eastAsia"/>
      </w:rPr>
      <w:t>-</w:t>
    </w:r>
  </w:p>
  <w:p w14:paraId="3B9DAD11" w14:textId="77777777" w:rsidR="00307960" w:rsidRDefault="00307960" w:rsidP="005651B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D3B3B1" w14:textId="77777777" w:rsidR="00AC6568" w:rsidRPr="00AC6568" w:rsidRDefault="00AC6568">
    <w:pPr>
      <w:pStyle w:val="Footer"/>
      <w:jc w:val="center"/>
      <w:rPr>
        <w:sz w:val="21"/>
        <w:szCs w:val="21"/>
      </w:rPr>
    </w:pPr>
    <w:r w:rsidRPr="00AC6568">
      <w:rPr>
        <w:rFonts w:hint="eastAsia"/>
        <w:sz w:val="21"/>
        <w:szCs w:val="21"/>
        <w:lang w:eastAsia="zh-CN"/>
      </w:rPr>
      <w:t>第</w:t>
    </w:r>
    <w:r>
      <w:rPr>
        <w:rFonts w:hint="eastAsia"/>
        <w:sz w:val="21"/>
        <w:szCs w:val="21"/>
        <w:lang w:eastAsia="zh-CN"/>
      </w:rPr>
      <w:t xml:space="preserve"> </w:t>
    </w:r>
    <w:r w:rsidRPr="00AC6568">
      <w:rPr>
        <w:sz w:val="21"/>
        <w:szCs w:val="21"/>
      </w:rPr>
      <w:fldChar w:fldCharType="begin"/>
    </w:r>
    <w:r w:rsidRPr="00AC6568">
      <w:rPr>
        <w:sz w:val="21"/>
        <w:szCs w:val="21"/>
      </w:rPr>
      <w:instrText>PAGE   \* MERGEFORMAT</w:instrText>
    </w:r>
    <w:r w:rsidRPr="00AC6568">
      <w:rPr>
        <w:sz w:val="21"/>
        <w:szCs w:val="21"/>
      </w:rPr>
      <w:fldChar w:fldCharType="separate"/>
    </w:r>
    <w:r w:rsidRPr="00AC6568">
      <w:rPr>
        <w:sz w:val="21"/>
        <w:szCs w:val="21"/>
        <w:lang w:val="zh-CN" w:eastAsia="zh-CN"/>
      </w:rPr>
      <w:t>2</w:t>
    </w:r>
    <w:r w:rsidRPr="00AC6568">
      <w:rPr>
        <w:sz w:val="21"/>
        <w:szCs w:val="21"/>
      </w:rPr>
      <w:fldChar w:fldCharType="end"/>
    </w:r>
    <w:r>
      <w:rPr>
        <w:sz w:val="21"/>
        <w:szCs w:val="21"/>
      </w:rPr>
      <w:t xml:space="preserve"> </w:t>
    </w:r>
    <w:r w:rsidRPr="00AC6568">
      <w:rPr>
        <w:rFonts w:hint="eastAsia"/>
        <w:sz w:val="21"/>
        <w:szCs w:val="21"/>
        <w:lang w:eastAsia="zh-CN"/>
      </w:rPr>
      <w:t>页</w:t>
    </w:r>
  </w:p>
  <w:p w14:paraId="0EA131B8" w14:textId="77777777" w:rsidR="00AC6568" w:rsidRDefault="00AC656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73471B" w14:textId="77777777" w:rsidR="00307960" w:rsidRDefault="00307960">
    <w:pPr>
      <w:pStyle w:val="Footer"/>
      <w:jc w:val="right"/>
    </w:pPr>
  </w:p>
  <w:p w14:paraId="3E7B7707" w14:textId="77777777" w:rsidR="00307960" w:rsidRDefault="00307960" w:rsidP="001D2637">
    <w:pPr>
      <w:pStyle w:val="Footer"/>
      <w:ind w:leftChars="100" w:left="21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B2C2C0" w14:textId="77777777" w:rsidR="00307960" w:rsidRDefault="00307960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5651B6">
      <w:rPr>
        <w:noProof/>
        <w:lang w:val="zh-CN"/>
      </w:rPr>
      <w:t>1</w:t>
    </w:r>
    <w:r>
      <w:fldChar w:fldCharType="end"/>
    </w:r>
  </w:p>
  <w:p w14:paraId="2AE63F21" w14:textId="77777777" w:rsidR="00307960" w:rsidRDefault="003079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2A39AD" w14:textId="77777777" w:rsidR="00D604A0" w:rsidRDefault="00D604A0">
      <w:r>
        <w:separator/>
      </w:r>
    </w:p>
  </w:footnote>
  <w:footnote w:type="continuationSeparator" w:id="0">
    <w:p w14:paraId="5EE06E85" w14:textId="77777777" w:rsidR="00D604A0" w:rsidRDefault="00D604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019887" w14:textId="77777777" w:rsidR="00307960" w:rsidRDefault="00307960" w:rsidP="00AA2F60">
    <w:pPr>
      <w:pStyle w:val="Header"/>
      <w:tabs>
        <w:tab w:val="clear" w:pos="4153"/>
        <w:tab w:val="clear" w:pos="8306"/>
        <w:tab w:val="left" w:pos="4470"/>
        <w:tab w:val="left" w:pos="5772"/>
      </w:tabs>
      <w:ind w:leftChars="-159" w:left="-1" w:rightChars="-156" w:right="-328" w:hangingChars="185" w:hanging="333"/>
      <w:jc w:val="both"/>
    </w:pPr>
    <w:r>
      <w:rPr>
        <w:rFonts w:hint="eastAsia"/>
      </w:rPr>
      <w:t>现代软件工程课程设计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A3059A"/>
    <w:multiLevelType w:val="hybridMultilevel"/>
    <w:tmpl w:val="0E9E25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7A210AC"/>
    <w:multiLevelType w:val="hybridMultilevel"/>
    <w:tmpl w:val="B1B04AD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3F2A7BB7"/>
    <w:multiLevelType w:val="multilevel"/>
    <w:tmpl w:val="B1B04ADC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405B3692"/>
    <w:multiLevelType w:val="hybridMultilevel"/>
    <w:tmpl w:val="FA808C1A"/>
    <w:lvl w:ilvl="0" w:tplc="B6069B1C">
      <w:start w:val="1"/>
      <w:numFmt w:val="decimal"/>
      <w:lvlText w:val="（%1."/>
      <w:lvlJc w:val="left"/>
      <w:pPr>
        <w:tabs>
          <w:tab w:val="num" w:pos="1140"/>
        </w:tabs>
        <w:ind w:left="114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4A8F1EFF"/>
    <w:multiLevelType w:val="hybridMultilevel"/>
    <w:tmpl w:val="915AC94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53D54E04"/>
    <w:multiLevelType w:val="multilevel"/>
    <w:tmpl w:val="0660CEB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．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．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．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．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．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．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．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．%2.%3.%4.%5.%6.%7.%8.%9"/>
      <w:lvlJc w:val="left"/>
      <w:pPr>
        <w:ind w:left="5160" w:hanging="1800"/>
      </w:pPr>
      <w:rPr>
        <w:rFonts w:hint="default"/>
      </w:rPr>
    </w:lvl>
  </w:abstractNum>
  <w:abstractNum w:abstractNumId="6" w15:restartNumberingAfterBreak="0">
    <w:nsid w:val="59B00AFF"/>
    <w:multiLevelType w:val="hybridMultilevel"/>
    <w:tmpl w:val="1270C30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59B82C80"/>
    <w:multiLevelType w:val="hybridMultilevel"/>
    <w:tmpl w:val="DDCEE81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 w15:restartNumberingAfterBreak="0">
    <w:nsid w:val="5CA57F77"/>
    <w:multiLevelType w:val="multilevel"/>
    <w:tmpl w:val="85CE9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710799"/>
    <w:multiLevelType w:val="hybridMultilevel"/>
    <w:tmpl w:val="72F46AF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2"/>
  </w:num>
  <w:num w:numId="5">
    <w:abstractNumId w:val="9"/>
  </w:num>
  <w:num w:numId="6">
    <w:abstractNumId w:val="5"/>
  </w:num>
  <w:num w:numId="7">
    <w:abstractNumId w:val="3"/>
  </w:num>
  <w:num w:numId="8">
    <w:abstractNumId w:val="7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11"/>
  <w:drawingGridVerticalSpacing w:val="145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ACF"/>
    <w:rsid w:val="00007377"/>
    <w:rsid w:val="00027F93"/>
    <w:rsid w:val="00030393"/>
    <w:rsid w:val="00035221"/>
    <w:rsid w:val="00037027"/>
    <w:rsid w:val="00044553"/>
    <w:rsid w:val="000503A8"/>
    <w:rsid w:val="0005486B"/>
    <w:rsid w:val="00062556"/>
    <w:rsid w:val="0008136C"/>
    <w:rsid w:val="00094D36"/>
    <w:rsid w:val="000A1C12"/>
    <w:rsid w:val="000A1EEB"/>
    <w:rsid w:val="000A7643"/>
    <w:rsid w:val="000B1A54"/>
    <w:rsid w:val="000C434D"/>
    <w:rsid w:val="000C6878"/>
    <w:rsid w:val="00103246"/>
    <w:rsid w:val="00103910"/>
    <w:rsid w:val="001126A3"/>
    <w:rsid w:val="00115CE8"/>
    <w:rsid w:val="001221BC"/>
    <w:rsid w:val="001269A1"/>
    <w:rsid w:val="00137C72"/>
    <w:rsid w:val="0014655F"/>
    <w:rsid w:val="0015228F"/>
    <w:rsid w:val="00156DC9"/>
    <w:rsid w:val="00163D9A"/>
    <w:rsid w:val="00167A10"/>
    <w:rsid w:val="00181CEB"/>
    <w:rsid w:val="00185951"/>
    <w:rsid w:val="00186894"/>
    <w:rsid w:val="0018791A"/>
    <w:rsid w:val="00190034"/>
    <w:rsid w:val="001D2637"/>
    <w:rsid w:val="001E1DFC"/>
    <w:rsid w:val="001F7975"/>
    <w:rsid w:val="0020723C"/>
    <w:rsid w:val="0021426E"/>
    <w:rsid w:val="00221A31"/>
    <w:rsid w:val="002228D6"/>
    <w:rsid w:val="00230113"/>
    <w:rsid w:val="00234FB9"/>
    <w:rsid w:val="00263BE5"/>
    <w:rsid w:val="00267EA8"/>
    <w:rsid w:val="002715B4"/>
    <w:rsid w:val="002847D2"/>
    <w:rsid w:val="0029404A"/>
    <w:rsid w:val="002A19C1"/>
    <w:rsid w:val="002A3E27"/>
    <w:rsid w:val="002A7A90"/>
    <w:rsid w:val="002B3F66"/>
    <w:rsid w:val="002C064D"/>
    <w:rsid w:val="002D2152"/>
    <w:rsid w:val="002D3491"/>
    <w:rsid w:val="002E46EA"/>
    <w:rsid w:val="00307960"/>
    <w:rsid w:val="00312D39"/>
    <w:rsid w:val="00313986"/>
    <w:rsid w:val="0033196D"/>
    <w:rsid w:val="00342615"/>
    <w:rsid w:val="003434AE"/>
    <w:rsid w:val="003514DA"/>
    <w:rsid w:val="00356E2D"/>
    <w:rsid w:val="003623D6"/>
    <w:rsid w:val="003657F2"/>
    <w:rsid w:val="00372517"/>
    <w:rsid w:val="00380C9E"/>
    <w:rsid w:val="003850A8"/>
    <w:rsid w:val="00392F41"/>
    <w:rsid w:val="003B209F"/>
    <w:rsid w:val="003B241E"/>
    <w:rsid w:val="003C17D8"/>
    <w:rsid w:val="003C33C5"/>
    <w:rsid w:val="003D223D"/>
    <w:rsid w:val="003E1801"/>
    <w:rsid w:val="003F1585"/>
    <w:rsid w:val="003F4691"/>
    <w:rsid w:val="00402C3C"/>
    <w:rsid w:val="00404E2E"/>
    <w:rsid w:val="00407211"/>
    <w:rsid w:val="00410741"/>
    <w:rsid w:val="004165B0"/>
    <w:rsid w:val="00420F7A"/>
    <w:rsid w:val="00424A64"/>
    <w:rsid w:val="004315D5"/>
    <w:rsid w:val="0044135F"/>
    <w:rsid w:val="00441D04"/>
    <w:rsid w:val="00441EB7"/>
    <w:rsid w:val="004449F4"/>
    <w:rsid w:val="004621DE"/>
    <w:rsid w:val="004711D2"/>
    <w:rsid w:val="00472717"/>
    <w:rsid w:val="00493814"/>
    <w:rsid w:val="004C722F"/>
    <w:rsid w:val="004D0284"/>
    <w:rsid w:val="004D091B"/>
    <w:rsid w:val="00503382"/>
    <w:rsid w:val="00514FAC"/>
    <w:rsid w:val="00516B3D"/>
    <w:rsid w:val="005244C0"/>
    <w:rsid w:val="00543A9E"/>
    <w:rsid w:val="00545F92"/>
    <w:rsid w:val="005651B6"/>
    <w:rsid w:val="0057675F"/>
    <w:rsid w:val="005A004C"/>
    <w:rsid w:val="005A2B50"/>
    <w:rsid w:val="005A4BBF"/>
    <w:rsid w:val="005A5C9E"/>
    <w:rsid w:val="005B3E23"/>
    <w:rsid w:val="005B687B"/>
    <w:rsid w:val="005C4828"/>
    <w:rsid w:val="005D615C"/>
    <w:rsid w:val="005D7AEA"/>
    <w:rsid w:val="005E3630"/>
    <w:rsid w:val="005F2C0F"/>
    <w:rsid w:val="005F38A4"/>
    <w:rsid w:val="005F5B7D"/>
    <w:rsid w:val="00603A4A"/>
    <w:rsid w:val="00605697"/>
    <w:rsid w:val="00607156"/>
    <w:rsid w:val="00610325"/>
    <w:rsid w:val="00611F0A"/>
    <w:rsid w:val="00627918"/>
    <w:rsid w:val="00630BFA"/>
    <w:rsid w:val="00647031"/>
    <w:rsid w:val="0065617D"/>
    <w:rsid w:val="00657815"/>
    <w:rsid w:val="00672225"/>
    <w:rsid w:val="00683EB3"/>
    <w:rsid w:val="00697FE7"/>
    <w:rsid w:val="006A23B8"/>
    <w:rsid w:val="006A419C"/>
    <w:rsid w:val="006B6603"/>
    <w:rsid w:val="006D1347"/>
    <w:rsid w:val="006D2723"/>
    <w:rsid w:val="006D3F31"/>
    <w:rsid w:val="006E7ABB"/>
    <w:rsid w:val="0071005B"/>
    <w:rsid w:val="0071131C"/>
    <w:rsid w:val="00733FFF"/>
    <w:rsid w:val="00736ECC"/>
    <w:rsid w:val="00746F70"/>
    <w:rsid w:val="00750111"/>
    <w:rsid w:val="00751B61"/>
    <w:rsid w:val="0075276A"/>
    <w:rsid w:val="00757215"/>
    <w:rsid w:val="00774BCC"/>
    <w:rsid w:val="007760DA"/>
    <w:rsid w:val="00776676"/>
    <w:rsid w:val="00777537"/>
    <w:rsid w:val="007819C4"/>
    <w:rsid w:val="00785ACD"/>
    <w:rsid w:val="0079010D"/>
    <w:rsid w:val="007A0DD1"/>
    <w:rsid w:val="007A1E63"/>
    <w:rsid w:val="007A3EF8"/>
    <w:rsid w:val="007B0DF3"/>
    <w:rsid w:val="007C1E98"/>
    <w:rsid w:val="007C26B3"/>
    <w:rsid w:val="007C4076"/>
    <w:rsid w:val="007D4E3A"/>
    <w:rsid w:val="007F6735"/>
    <w:rsid w:val="00804680"/>
    <w:rsid w:val="00805882"/>
    <w:rsid w:val="008120B7"/>
    <w:rsid w:val="00812E26"/>
    <w:rsid w:val="00815810"/>
    <w:rsid w:val="00823A5A"/>
    <w:rsid w:val="008277AB"/>
    <w:rsid w:val="00834ECC"/>
    <w:rsid w:val="00842056"/>
    <w:rsid w:val="00847462"/>
    <w:rsid w:val="00852133"/>
    <w:rsid w:val="008553E2"/>
    <w:rsid w:val="00873E00"/>
    <w:rsid w:val="00883A51"/>
    <w:rsid w:val="00890C4E"/>
    <w:rsid w:val="00892865"/>
    <w:rsid w:val="008B093C"/>
    <w:rsid w:val="008B6E2C"/>
    <w:rsid w:val="008C6AF9"/>
    <w:rsid w:val="008D164D"/>
    <w:rsid w:val="008D7FE1"/>
    <w:rsid w:val="008E3736"/>
    <w:rsid w:val="008F00DA"/>
    <w:rsid w:val="008F148C"/>
    <w:rsid w:val="008F5743"/>
    <w:rsid w:val="00907BEE"/>
    <w:rsid w:val="00912729"/>
    <w:rsid w:val="00924460"/>
    <w:rsid w:val="0094048F"/>
    <w:rsid w:val="009416D8"/>
    <w:rsid w:val="00943436"/>
    <w:rsid w:val="0095024B"/>
    <w:rsid w:val="009522F4"/>
    <w:rsid w:val="0095627B"/>
    <w:rsid w:val="00961FCE"/>
    <w:rsid w:val="00963513"/>
    <w:rsid w:val="00975BBF"/>
    <w:rsid w:val="00975C5B"/>
    <w:rsid w:val="00983E24"/>
    <w:rsid w:val="00984242"/>
    <w:rsid w:val="009857AD"/>
    <w:rsid w:val="00987D45"/>
    <w:rsid w:val="009A3B2A"/>
    <w:rsid w:val="009A78D9"/>
    <w:rsid w:val="009C2076"/>
    <w:rsid w:val="009D4507"/>
    <w:rsid w:val="009F2626"/>
    <w:rsid w:val="009F5862"/>
    <w:rsid w:val="00A064DB"/>
    <w:rsid w:val="00A07208"/>
    <w:rsid w:val="00A41DBE"/>
    <w:rsid w:val="00A469EE"/>
    <w:rsid w:val="00A53DD1"/>
    <w:rsid w:val="00A63236"/>
    <w:rsid w:val="00A63EE9"/>
    <w:rsid w:val="00A72CE6"/>
    <w:rsid w:val="00A73E38"/>
    <w:rsid w:val="00A75B36"/>
    <w:rsid w:val="00A77894"/>
    <w:rsid w:val="00A80691"/>
    <w:rsid w:val="00A818FA"/>
    <w:rsid w:val="00A90D2D"/>
    <w:rsid w:val="00A9622B"/>
    <w:rsid w:val="00A97269"/>
    <w:rsid w:val="00AA2F60"/>
    <w:rsid w:val="00AB1120"/>
    <w:rsid w:val="00AB15B1"/>
    <w:rsid w:val="00AB5E01"/>
    <w:rsid w:val="00AB6EC3"/>
    <w:rsid w:val="00AC6568"/>
    <w:rsid w:val="00AC6C33"/>
    <w:rsid w:val="00AD1A0E"/>
    <w:rsid w:val="00AD3D65"/>
    <w:rsid w:val="00AE40BC"/>
    <w:rsid w:val="00AE49B1"/>
    <w:rsid w:val="00B02CF3"/>
    <w:rsid w:val="00B034E0"/>
    <w:rsid w:val="00B0541F"/>
    <w:rsid w:val="00B115FA"/>
    <w:rsid w:val="00B1333B"/>
    <w:rsid w:val="00B24317"/>
    <w:rsid w:val="00B31260"/>
    <w:rsid w:val="00B33D36"/>
    <w:rsid w:val="00B36CBA"/>
    <w:rsid w:val="00B37C63"/>
    <w:rsid w:val="00B475C6"/>
    <w:rsid w:val="00B801D9"/>
    <w:rsid w:val="00B86679"/>
    <w:rsid w:val="00B919FD"/>
    <w:rsid w:val="00B93C7A"/>
    <w:rsid w:val="00B96D60"/>
    <w:rsid w:val="00BA5BD5"/>
    <w:rsid w:val="00BB3A91"/>
    <w:rsid w:val="00BB61CD"/>
    <w:rsid w:val="00BC0028"/>
    <w:rsid w:val="00BC0348"/>
    <w:rsid w:val="00BC3B97"/>
    <w:rsid w:val="00BC3F99"/>
    <w:rsid w:val="00BD0010"/>
    <w:rsid w:val="00BD0987"/>
    <w:rsid w:val="00BD4484"/>
    <w:rsid w:val="00BE0C5E"/>
    <w:rsid w:val="00BE61C2"/>
    <w:rsid w:val="00BE72BD"/>
    <w:rsid w:val="00C01555"/>
    <w:rsid w:val="00C22873"/>
    <w:rsid w:val="00C25207"/>
    <w:rsid w:val="00C34CB7"/>
    <w:rsid w:val="00C45120"/>
    <w:rsid w:val="00C45527"/>
    <w:rsid w:val="00C4698E"/>
    <w:rsid w:val="00C67CF7"/>
    <w:rsid w:val="00C802BF"/>
    <w:rsid w:val="00C8240B"/>
    <w:rsid w:val="00C85CA0"/>
    <w:rsid w:val="00C966C0"/>
    <w:rsid w:val="00CB3F3F"/>
    <w:rsid w:val="00CB4165"/>
    <w:rsid w:val="00CC26D2"/>
    <w:rsid w:val="00CD3345"/>
    <w:rsid w:val="00CD3EFD"/>
    <w:rsid w:val="00CD6C84"/>
    <w:rsid w:val="00CD726E"/>
    <w:rsid w:val="00CD78FC"/>
    <w:rsid w:val="00CE63BE"/>
    <w:rsid w:val="00CE7D21"/>
    <w:rsid w:val="00CF0E98"/>
    <w:rsid w:val="00CF7EE9"/>
    <w:rsid w:val="00D01E2B"/>
    <w:rsid w:val="00D02B2B"/>
    <w:rsid w:val="00D119EB"/>
    <w:rsid w:val="00D123AA"/>
    <w:rsid w:val="00D12ACF"/>
    <w:rsid w:val="00D175E4"/>
    <w:rsid w:val="00D177F6"/>
    <w:rsid w:val="00D22CC9"/>
    <w:rsid w:val="00D27CA5"/>
    <w:rsid w:val="00D3724A"/>
    <w:rsid w:val="00D37E54"/>
    <w:rsid w:val="00D4298A"/>
    <w:rsid w:val="00D46F81"/>
    <w:rsid w:val="00D603C2"/>
    <w:rsid w:val="00D604A0"/>
    <w:rsid w:val="00D712E1"/>
    <w:rsid w:val="00D84C1D"/>
    <w:rsid w:val="00D90018"/>
    <w:rsid w:val="00D9201B"/>
    <w:rsid w:val="00D92762"/>
    <w:rsid w:val="00DA28DF"/>
    <w:rsid w:val="00DD2B8B"/>
    <w:rsid w:val="00DF1C49"/>
    <w:rsid w:val="00DF1F2C"/>
    <w:rsid w:val="00DF444A"/>
    <w:rsid w:val="00E10155"/>
    <w:rsid w:val="00E11811"/>
    <w:rsid w:val="00E11A14"/>
    <w:rsid w:val="00E849F0"/>
    <w:rsid w:val="00E850F4"/>
    <w:rsid w:val="00E87BCE"/>
    <w:rsid w:val="00EA6891"/>
    <w:rsid w:val="00EB03A7"/>
    <w:rsid w:val="00EC0FB2"/>
    <w:rsid w:val="00EC2927"/>
    <w:rsid w:val="00EC53EA"/>
    <w:rsid w:val="00EE084B"/>
    <w:rsid w:val="00EE3045"/>
    <w:rsid w:val="00EE70C7"/>
    <w:rsid w:val="00EF00E0"/>
    <w:rsid w:val="00F0135E"/>
    <w:rsid w:val="00F115EE"/>
    <w:rsid w:val="00F15787"/>
    <w:rsid w:val="00F20094"/>
    <w:rsid w:val="00F211BE"/>
    <w:rsid w:val="00F2485C"/>
    <w:rsid w:val="00F37A9E"/>
    <w:rsid w:val="00F40EAF"/>
    <w:rsid w:val="00F42749"/>
    <w:rsid w:val="00F44B75"/>
    <w:rsid w:val="00F63A0E"/>
    <w:rsid w:val="00F84415"/>
    <w:rsid w:val="00F86FCA"/>
    <w:rsid w:val="00F902A5"/>
    <w:rsid w:val="00F96C2E"/>
    <w:rsid w:val="00FA1571"/>
    <w:rsid w:val="00FB0AE8"/>
    <w:rsid w:val="00FC0A16"/>
    <w:rsid w:val="00FD120E"/>
    <w:rsid w:val="00FE070F"/>
    <w:rsid w:val="00FE143C"/>
    <w:rsid w:val="00FE6B3B"/>
    <w:rsid w:val="00FF2593"/>
    <w:rsid w:val="00FF2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9A06FD7"/>
  <w15:chartTrackingRefBased/>
  <w15:docId w15:val="{57C73177-CC6C-49B8-9D3F-C1B59E69C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966C0"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rsid w:val="00E11A14"/>
    <w:pPr>
      <w:keepNext/>
      <w:keepLines/>
      <w:spacing w:beforeLines="100" w:before="100" w:line="400" w:lineRule="exact"/>
      <w:outlineLvl w:val="0"/>
    </w:pPr>
    <w:rPr>
      <w:b/>
      <w:bCs/>
      <w:kern w:val="44"/>
      <w:sz w:val="30"/>
      <w:szCs w:val="44"/>
    </w:rPr>
  </w:style>
  <w:style w:type="paragraph" w:styleId="Heading2">
    <w:name w:val="heading 2"/>
    <w:basedOn w:val="Normal"/>
    <w:next w:val="Normal"/>
    <w:qFormat/>
    <w:rsid w:val="00CD3EFD"/>
    <w:pPr>
      <w:keepNext/>
      <w:keepLines/>
      <w:spacing w:beforeLines="50" w:before="50" w:afterLines="50" w:after="50" w:line="400" w:lineRule="exact"/>
      <w:outlineLvl w:val="1"/>
    </w:pPr>
    <w:rPr>
      <w:rFonts w:ascii="SimHei" w:eastAsia="SimHei" w:hAnsi="Arial"/>
      <w:b/>
      <w:bCs/>
      <w:sz w:val="28"/>
      <w:szCs w:val="32"/>
    </w:rPr>
  </w:style>
  <w:style w:type="paragraph" w:styleId="Heading3">
    <w:name w:val="heading 3"/>
    <w:basedOn w:val="Normal"/>
    <w:next w:val="Normal"/>
    <w:qFormat/>
    <w:rsid w:val="00627918"/>
    <w:pPr>
      <w:keepNext/>
      <w:keepLines/>
      <w:spacing w:before="120" w:after="120" w:line="415" w:lineRule="auto"/>
      <w:outlineLvl w:val="2"/>
    </w:pPr>
    <w:rPr>
      <w:rFonts w:eastAsia="KaiTi_GB2312"/>
      <w:b/>
      <w:bCs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semiHidden/>
    <w:rsid w:val="00BB61CD"/>
    <w:rPr>
      <w:sz w:val="21"/>
      <w:szCs w:val="21"/>
    </w:rPr>
  </w:style>
  <w:style w:type="paragraph" w:styleId="CommentText">
    <w:name w:val="annotation text"/>
    <w:basedOn w:val="Normal"/>
    <w:semiHidden/>
    <w:rsid w:val="00BB61CD"/>
    <w:pPr>
      <w:jc w:val="left"/>
    </w:pPr>
  </w:style>
  <w:style w:type="paragraph" w:styleId="BalloonText">
    <w:name w:val="Balloon Text"/>
    <w:basedOn w:val="Normal"/>
    <w:semiHidden/>
    <w:rsid w:val="00BB61CD"/>
    <w:rPr>
      <w:sz w:val="18"/>
      <w:szCs w:val="18"/>
    </w:rPr>
  </w:style>
  <w:style w:type="paragraph" w:styleId="Title">
    <w:name w:val="Title"/>
    <w:aliases w:val="标题1"/>
    <w:basedOn w:val="Normal"/>
    <w:next w:val="Normal"/>
    <w:link w:val="TitleChar"/>
    <w:rsid w:val="001D2637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paragraph" w:customStyle="1" w:styleId="211">
    <w:name w:val="样式 样式 小四 + 首行缩进:  2 字符 段前: 1 行 段后: 1 行"/>
    <w:basedOn w:val="Normal"/>
    <w:autoRedefine/>
    <w:rsid w:val="00605697"/>
    <w:pPr>
      <w:spacing w:line="400" w:lineRule="exact"/>
      <w:ind w:firstLineChars="200" w:firstLine="444"/>
    </w:pPr>
    <w:rPr>
      <w:rFonts w:ascii="SimSun" w:hAnsi="SimSun"/>
      <w:sz w:val="24"/>
      <w:szCs w:val="28"/>
    </w:rPr>
  </w:style>
  <w:style w:type="paragraph" w:styleId="Header">
    <w:name w:val="header"/>
    <w:basedOn w:val="Normal"/>
    <w:link w:val="HeaderChar"/>
    <w:uiPriority w:val="99"/>
    <w:rsid w:val="00CD3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Footer">
    <w:name w:val="footer"/>
    <w:basedOn w:val="Normal"/>
    <w:link w:val="FooterChar"/>
    <w:uiPriority w:val="99"/>
    <w:rsid w:val="00CD3345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styleId="PageNumber">
    <w:name w:val="page number"/>
    <w:basedOn w:val="DefaultParagraphFont"/>
    <w:rsid w:val="00CD3345"/>
  </w:style>
  <w:style w:type="paragraph" w:styleId="DocumentMap">
    <w:name w:val="Document Map"/>
    <w:basedOn w:val="Normal"/>
    <w:semiHidden/>
    <w:rsid w:val="00852133"/>
    <w:pPr>
      <w:shd w:val="clear" w:color="auto" w:fill="000080"/>
    </w:pPr>
  </w:style>
  <w:style w:type="character" w:customStyle="1" w:styleId="FooterChar">
    <w:name w:val="Footer Char"/>
    <w:link w:val="Footer"/>
    <w:uiPriority w:val="99"/>
    <w:rsid w:val="00380C9E"/>
    <w:rPr>
      <w:kern w:val="2"/>
      <w:sz w:val="18"/>
      <w:szCs w:val="18"/>
    </w:rPr>
  </w:style>
  <w:style w:type="character" w:customStyle="1" w:styleId="HeaderChar">
    <w:name w:val="Header Char"/>
    <w:link w:val="Header"/>
    <w:uiPriority w:val="99"/>
    <w:rsid w:val="00BB3A91"/>
    <w:rPr>
      <w:kern w:val="2"/>
      <w:sz w:val="18"/>
      <w:szCs w:val="18"/>
    </w:rPr>
  </w:style>
  <w:style w:type="paragraph" w:styleId="CommentSubject">
    <w:name w:val="annotation subject"/>
    <w:basedOn w:val="CommentText"/>
    <w:next w:val="CommentText"/>
    <w:semiHidden/>
    <w:rsid w:val="00D177F6"/>
    <w:rPr>
      <w:b/>
      <w:bCs/>
    </w:rPr>
  </w:style>
  <w:style w:type="character" w:customStyle="1" w:styleId="TitleChar">
    <w:name w:val="Title Char"/>
    <w:aliases w:val="标题1 Char"/>
    <w:link w:val="Title"/>
    <w:rsid w:val="001D2637"/>
    <w:rPr>
      <w:rFonts w:ascii="Cambria" w:hAnsi="Cambria" w:cs="Times New Roman"/>
      <w:b/>
      <w:bCs/>
      <w:kern w:val="2"/>
      <w:sz w:val="32"/>
      <w:szCs w:val="32"/>
    </w:rPr>
  </w:style>
  <w:style w:type="paragraph" w:styleId="PlainText">
    <w:name w:val="Plain Text"/>
    <w:basedOn w:val="Normal"/>
    <w:link w:val="PlainTextChar"/>
    <w:rsid w:val="00AE40BC"/>
    <w:rPr>
      <w:rFonts w:ascii="SimSun" w:hAnsi="Courier New"/>
      <w:szCs w:val="20"/>
      <w:lang w:val="x-none" w:eastAsia="x-none"/>
    </w:rPr>
  </w:style>
  <w:style w:type="character" w:customStyle="1" w:styleId="PlainTextChar">
    <w:name w:val="Plain Text Char"/>
    <w:link w:val="PlainText"/>
    <w:rsid w:val="00AE40BC"/>
    <w:rPr>
      <w:rFonts w:ascii="SimSun" w:hAnsi="Courier New"/>
      <w:kern w:val="2"/>
      <w:sz w:val="21"/>
    </w:rPr>
  </w:style>
  <w:style w:type="paragraph" w:customStyle="1" w:styleId="a">
    <w:name w:val="图表说明"/>
    <w:basedOn w:val="Normal"/>
    <w:link w:val="a0"/>
    <w:qFormat/>
    <w:rsid w:val="00B36CBA"/>
    <w:pPr>
      <w:spacing w:beforeLines="50" w:before="50" w:afterLines="50" w:after="50" w:line="400" w:lineRule="exact"/>
      <w:jc w:val="center"/>
    </w:pPr>
    <w:rPr>
      <w:rFonts w:ascii="SimHei" w:eastAsia="SimHei" w:hAnsi="SimHei"/>
      <w:szCs w:val="21"/>
    </w:rPr>
  </w:style>
  <w:style w:type="character" w:customStyle="1" w:styleId="a0">
    <w:name w:val="图表说明 字符"/>
    <w:link w:val="a"/>
    <w:rsid w:val="00B36CBA"/>
    <w:rPr>
      <w:rFonts w:ascii="SimHei" w:eastAsia="SimHei" w:hAnsi="SimHei"/>
      <w:kern w:val="2"/>
      <w:sz w:val="21"/>
      <w:szCs w:val="21"/>
    </w:rPr>
  </w:style>
  <w:style w:type="paragraph" w:styleId="NormalWeb">
    <w:name w:val="Normal (Web)"/>
    <w:basedOn w:val="Normal"/>
    <w:uiPriority w:val="99"/>
    <w:unhideWhenUsed/>
    <w:rsid w:val="007A0DD1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</w:rPr>
  </w:style>
  <w:style w:type="character" w:customStyle="1" w:styleId="a1">
    <w:name w:val="页脚 字符"/>
    <w:uiPriority w:val="99"/>
    <w:rsid w:val="00AC6568"/>
  </w:style>
  <w:style w:type="table" w:styleId="TableGrid">
    <w:name w:val="Table Grid"/>
    <w:basedOn w:val="TableNormal"/>
    <w:rsid w:val="007F67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37C72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styleId="Hyperlink">
    <w:name w:val="Hyperlink"/>
    <w:basedOn w:val="DefaultParagraphFont"/>
    <w:rsid w:val="001E1D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1D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34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61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923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519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5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1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63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659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55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12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49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J:\&#25945;&#23398;&#31649;&#29702;\&#30456;&#20851;&#25991;&#20214;&#21644;&#34920;&#26684;\&#26657;&#32423;\&#26399;&#26411;&#32771;&#35797;\&#32771;&#26597;&#35838;&#25552;&#20132;&#25253;&#21578;&#26684;&#2433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J:\教学管理\相关文件和表格\校级\期末考试\考查课提交报告格式.dot</Template>
  <TotalTime>5</TotalTime>
  <Pages>8</Pages>
  <Words>1571</Words>
  <Characters>1792</Characters>
  <Application>Microsoft Office Word</Application>
  <DocSecurity>0</DocSecurity>
  <Lines>137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《软件新技术专题》课程报告</vt:lpstr>
    </vt:vector>
  </TitlesOfParts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《软件新技术专题》课程报告</dc:title>
  <dc:subject/>
  <dc:creator>微软用户</dc:creator>
  <cp:keywords/>
  <dc:description/>
  <cp:lastModifiedBy>宋明清</cp:lastModifiedBy>
  <cp:revision>13</cp:revision>
  <cp:lastPrinted>2005-01-20T08:11:00Z</cp:lastPrinted>
  <dcterms:created xsi:type="dcterms:W3CDTF">2020-12-14T06:27:00Z</dcterms:created>
  <dcterms:modified xsi:type="dcterms:W3CDTF">2020-12-14T06:34:00Z</dcterms:modified>
</cp:coreProperties>
</file>